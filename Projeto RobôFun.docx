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DA44" w14:textId="77777777" w:rsidR="000B4723" w:rsidRDefault="000B4723" w:rsidP="000B4723">
      <w:pPr>
        <w:pStyle w:val="Linhadeimagemdologotipodaempresa"/>
        <w:ind w:left="0"/>
        <w:rPr>
          <w:noProof/>
        </w:rPr>
      </w:pPr>
    </w:p>
    <w:p w14:paraId="3A0A55A0" w14:textId="21A5E701" w:rsidR="00AE2ABA" w:rsidRDefault="000B4723" w:rsidP="00AE2ABA">
      <w:pPr>
        <w:pStyle w:val="Linhadeimagemdologotipodaempresa"/>
      </w:pPr>
      <w:r>
        <w:rPr>
          <w:noProof/>
        </w:rPr>
        <w:drawing>
          <wp:inline distT="0" distB="0" distL="0" distR="0" wp14:anchorId="272BE0FD" wp14:editId="6D6956E8">
            <wp:extent cx="2390253" cy="103750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28363" r="1249" b="29362"/>
                    <a:stretch/>
                  </pic:blipFill>
                  <pic:spPr bwMode="auto">
                    <a:xfrm>
                      <a:off x="0" y="0"/>
                      <a:ext cx="2440787" cy="10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723">
        <w:t xml:space="preserve"> </w:t>
      </w:r>
    </w:p>
    <w:p w14:paraId="3983B809" w14:textId="40B39E6E" w:rsidR="00AE2ABA" w:rsidRPr="00AE2ABA" w:rsidRDefault="000B4723" w:rsidP="00972C41">
      <w:pPr>
        <w:pStyle w:val="Ttulo"/>
      </w:pPr>
      <w:r>
        <w:t>Projeto RobôFun</w:t>
      </w:r>
    </w:p>
    <w:p w14:paraId="0D38141A" w14:textId="10B5F315" w:rsidR="00AE2ABA" w:rsidRDefault="000B4723" w:rsidP="00AE2ABA">
      <w:pPr>
        <w:pStyle w:val="Data"/>
      </w:pPr>
      <w:r>
        <w:t>01/01/2021</w:t>
      </w:r>
    </w:p>
    <w:p w14:paraId="3B67F353" w14:textId="77777777" w:rsidR="00972C41" w:rsidRDefault="00972C41" w:rsidP="00C06660">
      <w:pPr>
        <w:pStyle w:val="Espaoembranco"/>
      </w:pPr>
    </w:p>
    <w:tbl>
      <w:tblPr>
        <w:tblW w:w="5000" w:type="pct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3285"/>
        <w:gridCol w:w="3582"/>
        <w:gridCol w:w="3337"/>
      </w:tblGrid>
      <w:tr w:rsidR="00C06660" w14:paraId="33F118C6" w14:textId="77777777" w:rsidTr="00D75CC0">
        <w:trPr>
          <w:trHeight w:val="914"/>
        </w:trPr>
        <w:tc>
          <w:tcPr>
            <w:tcW w:w="1610" w:type="pct"/>
            <w:tcMar>
              <w:top w:w="72" w:type="dxa"/>
            </w:tcMar>
            <w:vAlign w:val="center"/>
          </w:tcPr>
          <w:p w14:paraId="5D4CF257" w14:textId="77777777" w:rsidR="000B4723" w:rsidRDefault="000B4723" w:rsidP="000B4723">
            <w:pPr>
              <w:pStyle w:val="Subttulo"/>
            </w:pPr>
            <w:r>
              <w:t xml:space="preserve">Quem </w:t>
            </w:r>
          </w:p>
          <w:p w14:paraId="64CCEB7A" w14:textId="11EA1C50" w:rsidR="00C06660" w:rsidRPr="00DA7F71" w:rsidRDefault="000B4723" w:rsidP="000B4723">
            <w:pPr>
              <w:pStyle w:val="Subttulo"/>
            </w:pPr>
            <w:r>
              <w:t>somos</w:t>
            </w:r>
          </w:p>
        </w:tc>
        <w:tc>
          <w:tcPr>
            <w:tcW w:w="1755" w:type="pct"/>
            <w:tcMar>
              <w:top w:w="72" w:type="dxa"/>
            </w:tcMar>
            <w:vAlign w:val="center"/>
          </w:tcPr>
          <w:p w14:paraId="71418E29" w14:textId="77777777" w:rsidR="000B4723" w:rsidRDefault="000B4723" w:rsidP="000B4723">
            <w:pPr>
              <w:pStyle w:val="Subttulo"/>
            </w:pPr>
            <w:r>
              <w:t xml:space="preserve">Onde </w:t>
            </w:r>
          </w:p>
          <w:p w14:paraId="5B5E2AB3" w14:textId="512E1DFF" w:rsidR="00C06660" w:rsidRDefault="000B4723" w:rsidP="000B4723">
            <w:pPr>
              <w:pStyle w:val="Subttulo"/>
            </w:pPr>
            <w:r>
              <w:t>estamos</w:t>
            </w:r>
          </w:p>
        </w:tc>
        <w:tc>
          <w:tcPr>
            <w:tcW w:w="1635" w:type="pct"/>
            <w:tcMar>
              <w:top w:w="72" w:type="dxa"/>
            </w:tcMar>
            <w:vAlign w:val="center"/>
          </w:tcPr>
          <w:p w14:paraId="744FC979" w14:textId="134BC77A" w:rsidR="000B4723" w:rsidRPr="000B4723" w:rsidRDefault="000B4723" w:rsidP="000B4723">
            <w:pPr>
              <w:pStyle w:val="Subttulo"/>
            </w:pPr>
            <w:r>
              <w:t>Onde chegaremos</w:t>
            </w:r>
          </w:p>
        </w:tc>
      </w:tr>
    </w:tbl>
    <w:p w14:paraId="43503A79" w14:textId="77777777" w:rsidR="00381B93" w:rsidRDefault="00381B93">
      <w:r>
        <w:rPr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E837D7" w14:paraId="68504A5C" w14:textId="77777777" w:rsidTr="00E837D7">
        <w:trPr>
          <w:trHeight w:val="652"/>
        </w:trPr>
        <w:tc>
          <w:tcPr>
            <w:tcW w:w="5000" w:type="pct"/>
            <w:gridSpan w:val="3"/>
          </w:tcPr>
          <w:p w14:paraId="77E005ED" w14:textId="6A2DB544" w:rsidR="00E837D7" w:rsidRDefault="000B4723" w:rsidP="00E837D7">
            <w:pPr>
              <w:pStyle w:val="Ttulo1"/>
            </w:pPr>
            <w:bookmarkStart w:id="0" w:name="_Hlk514587801"/>
            <w:r>
              <w:lastRenderedPageBreak/>
              <w:t>Quem somos</w:t>
            </w:r>
          </w:p>
        </w:tc>
      </w:tr>
      <w:tr w:rsidR="00E837D7" w14:paraId="4D2EDB2A" w14:textId="77777777" w:rsidTr="00E837D7">
        <w:trPr>
          <w:trHeight w:val="112"/>
        </w:trPr>
        <w:tc>
          <w:tcPr>
            <w:tcW w:w="5000" w:type="pct"/>
            <w:gridSpan w:val="3"/>
          </w:tcPr>
          <w:p w14:paraId="6B418F99" w14:textId="4B831FAE" w:rsidR="00E837D7" w:rsidRDefault="0036724C" w:rsidP="00E837D7">
            <w:pPr>
              <w:pStyle w:val="Ttulo2"/>
            </w:pPr>
            <w:r>
              <w:t>Um pouco da história do projeto</w:t>
            </w:r>
          </w:p>
        </w:tc>
      </w:tr>
      <w:tr w:rsidR="00E837D7" w14:paraId="5FED69E4" w14:textId="77777777" w:rsidTr="00E837D7">
        <w:trPr>
          <w:trHeight w:val="1147"/>
        </w:trPr>
        <w:tc>
          <w:tcPr>
            <w:tcW w:w="5000" w:type="pct"/>
            <w:gridSpan w:val="3"/>
          </w:tcPr>
          <w:p w14:paraId="199ABA65" w14:textId="43026098" w:rsidR="00E837D7" w:rsidRPr="00E837D7" w:rsidRDefault="0036724C" w:rsidP="00E837D7">
            <w:pPr>
              <w:pStyle w:val="Citao"/>
            </w:pPr>
            <w:r>
              <w:t>Surgido em 2012, o projeto RobôFun consiste em criar um robô de baixo custo, que busca atuar diretamente no ensino de programação de maneira diferente do convencional</w:t>
            </w:r>
          </w:p>
        </w:tc>
      </w:tr>
      <w:tr w:rsidR="00DE3D86" w14:paraId="5FD967FF" w14:textId="77777777" w:rsidTr="000F36DE">
        <w:trPr>
          <w:trHeight w:val="3982"/>
        </w:trPr>
        <w:tc>
          <w:tcPr>
            <w:tcW w:w="2434" w:type="pct"/>
          </w:tcPr>
          <w:p w14:paraId="648B991E" w14:textId="1B7CAA1C" w:rsidR="00DE3D86" w:rsidRPr="00116286" w:rsidRDefault="0036724C" w:rsidP="0036724C">
            <w:pPr>
              <w:jc w:val="both"/>
            </w:pPr>
            <w:r w:rsidRPr="0036724C">
              <w:t>O projeto RobôFun, iniciado em 2012, consiste no desenvolvimento de um robô de baixo custo, dotado de sensores básicos e de uma interface de programação para usuários leigos. De forma mais abrangente, tem por objetivo permitir ao grupo PET aprimorar seus conhecimentos sobre conteúdos técnicos e metodológicos relacionados ao projeto do hardware e do software de controle do robô e a uma linguagem e interface de programação de alto-nível. Também trabalha conhecimentos ligados ao ensino e à gestão de projetos aprimorando habilidades sociais (ex. trabalho em grupo e comunicação) e de planejamento e execução de tarefas (ex. metas, acompanhamento e avaliação).</w:t>
            </w:r>
          </w:p>
        </w:tc>
        <w:tc>
          <w:tcPr>
            <w:tcW w:w="131" w:type="pct"/>
          </w:tcPr>
          <w:p w14:paraId="5A7E111A" w14:textId="77777777" w:rsidR="00DE3D86" w:rsidRDefault="00DE3D86" w:rsidP="00116286"/>
        </w:tc>
        <w:tc>
          <w:tcPr>
            <w:tcW w:w="2435" w:type="pct"/>
          </w:tcPr>
          <w:p w14:paraId="3E0EFBA9" w14:textId="3CCFBA85" w:rsidR="00DE3D86" w:rsidRDefault="0036724C" w:rsidP="0036724C">
            <w:pPr>
              <w:jc w:val="both"/>
            </w:pPr>
            <w:r w:rsidRPr="0036724C">
              <w:t>Como atividade extensionista, o projeto ambiciona atrair estudantes do ensino médio para as áreas de computação e engenharia. Também busca amenizar o problema de evasão dos recém-ingressos nos cursos de Engenharia de Computação, Bacharelado em Sistemas de Informação e afins.</w:t>
            </w:r>
          </w:p>
        </w:tc>
      </w:tr>
      <w:tr w:rsidR="00DE3D86" w14:paraId="2E8934D2" w14:textId="77777777" w:rsidTr="00DE3D86">
        <w:tc>
          <w:tcPr>
            <w:tcW w:w="5000" w:type="pct"/>
            <w:gridSpan w:val="3"/>
          </w:tcPr>
          <w:p w14:paraId="3277872A" w14:textId="77777777" w:rsidR="00DE3D86" w:rsidRDefault="00DE3D86" w:rsidP="0036724C">
            <w:pPr>
              <w:pStyle w:val="SemEspaamento"/>
              <w:jc w:val="center"/>
            </w:pPr>
            <w:r>
              <w:rPr>
                <w:noProof/>
                <w:lang w:val="pt-BR" w:bidi="pt-BR"/>
              </w:rPr>
              <w:drawing>
                <wp:inline distT="0" distB="0" distL="0" distR="0" wp14:anchorId="2470C6E8" wp14:editId="37C1A8FC">
                  <wp:extent cx="4476585" cy="2407859"/>
                  <wp:effectExtent l="0" t="0" r="635" b="0"/>
                  <wp:docPr id="23" name="Imagem 23" descr="Edifício bonito. Novo edifíci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511891" cy="24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60BC189B" w14:textId="77777777" w:rsidR="00116286" w:rsidRPr="00DE3D86" w:rsidRDefault="00116286" w:rsidP="00DE3D86">
      <w:pPr>
        <w:spacing w:after="0"/>
        <w:rPr>
          <w:sz w:val="20"/>
        </w:rPr>
      </w:pPr>
      <w:r w:rsidRPr="00DE3D86">
        <w:rPr>
          <w:sz w:val="20"/>
          <w:szCs w:val="20"/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266"/>
        <w:gridCol w:w="2702"/>
        <w:gridCol w:w="269"/>
        <w:gridCol w:w="4967"/>
      </w:tblGrid>
      <w:tr w:rsidR="00E837D7" w14:paraId="0CD170DE" w14:textId="77777777" w:rsidTr="00E837D7">
        <w:trPr>
          <w:trHeight w:val="652"/>
        </w:trPr>
        <w:tc>
          <w:tcPr>
            <w:tcW w:w="5000" w:type="pct"/>
            <w:gridSpan w:val="4"/>
          </w:tcPr>
          <w:p w14:paraId="2B08D49E" w14:textId="31E2167D" w:rsidR="00E837D7" w:rsidRDefault="008F1F5E" w:rsidP="00E837D7">
            <w:pPr>
              <w:pStyle w:val="Ttulo1"/>
            </w:pPr>
            <w:r>
              <w:lastRenderedPageBreak/>
              <w:t>Estado da arte</w:t>
            </w:r>
          </w:p>
        </w:tc>
      </w:tr>
      <w:tr w:rsidR="00E837D7" w14:paraId="0CD84F42" w14:textId="77777777" w:rsidTr="00E837D7">
        <w:trPr>
          <w:trHeight w:val="112"/>
        </w:trPr>
        <w:tc>
          <w:tcPr>
            <w:tcW w:w="5000" w:type="pct"/>
            <w:gridSpan w:val="4"/>
          </w:tcPr>
          <w:p w14:paraId="59E3A25A" w14:textId="60FC1DB1" w:rsidR="00E837D7" w:rsidRDefault="008F1F5E" w:rsidP="00E837D7">
            <w:pPr>
              <w:pStyle w:val="Ttulo2"/>
            </w:pPr>
            <w:r>
              <w:t>O que já fizemos até o presente momento</w:t>
            </w:r>
          </w:p>
        </w:tc>
      </w:tr>
      <w:tr w:rsidR="00E837D7" w14:paraId="0764649E" w14:textId="77777777" w:rsidTr="00E837D7">
        <w:trPr>
          <w:trHeight w:val="1327"/>
        </w:trPr>
        <w:tc>
          <w:tcPr>
            <w:tcW w:w="5000" w:type="pct"/>
            <w:gridSpan w:val="4"/>
          </w:tcPr>
          <w:p w14:paraId="46C61844" w14:textId="78015B5F" w:rsidR="00E837D7" w:rsidRDefault="008F1F5E" w:rsidP="00E837D7">
            <w:pPr>
              <w:pStyle w:val="Citao"/>
            </w:pPr>
            <w:r>
              <w:t>Diante de várias transformações ao longo de 8 anos, tanto de equipe como de planejamento, diversos tópicos foram desenvolvidos. Dividimos elas em duas partes principais: Hardware e Software</w:t>
            </w:r>
          </w:p>
          <w:p w14:paraId="6165546B" w14:textId="78B7DEA7" w:rsidR="008F1F5E" w:rsidRPr="008F1F5E" w:rsidRDefault="008F1F5E" w:rsidP="008F1F5E">
            <w:pPr>
              <w:pStyle w:val="Ttulo"/>
            </w:pPr>
            <w:r>
              <w:t>O hardware</w:t>
            </w:r>
          </w:p>
        </w:tc>
      </w:tr>
      <w:tr w:rsidR="00DE3D86" w14:paraId="0B41621F" w14:textId="77777777" w:rsidTr="00DE3D86">
        <w:sdt>
          <w:sdtPr>
            <w:id w:val="-275025853"/>
            <w:placeholder>
              <w:docPart w:val="470A8EE3126F474CBF48CEE385980B9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  <w:gridSpan w:val="2"/>
              </w:tcPr>
              <w:p w14:paraId="3174A969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A qualquer momento você pode alterar facilmente o texto de qualquer seção deste documento. Para isso, basta clicar e digitar. O modelo está preparado para que a formatação permaneça intacta com as novas informações que você incluir.</w:t>
                </w:r>
              </w:p>
              <w:p w14:paraId="6393FAD5" w14:textId="77777777" w:rsidR="00DE3D86" w:rsidRDefault="0048760C" w:rsidP="0048760C">
                <w:r w:rsidRPr="0048760C">
                  <w:rPr>
                    <w:lang w:val="pt-BR" w:bidi="pt-BR"/>
                  </w:rPr>
                  <w:t>Para atualizar a formatação, na guia Página Inicial, você pode usar a galeria de Estilos Rápidos para os estilos internos. Você também pode formatar diretamente o texto usando outros controles na guia Página Inicial.</w:t>
                </w:r>
              </w:p>
            </w:tc>
          </w:sdtContent>
        </w:sdt>
        <w:tc>
          <w:tcPr>
            <w:tcW w:w="132" w:type="pct"/>
          </w:tcPr>
          <w:p w14:paraId="3F0AA77A" w14:textId="77777777" w:rsidR="00DE3D86" w:rsidRDefault="00DE3D86" w:rsidP="00DE3D86"/>
        </w:tc>
        <w:tc>
          <w:tcPr>
            <w:tcW w:w="2434" w:type="pct"/>
          </w:tcPr>
          <w:p w14:paraId="16C7D4F4" w14:textId="77777777" w:rsidR="00DE3D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2357EC49" wp14:editId="7F1061A4">
                  <wp:extent cx="3108960" cy="2064543"/>
                  <wp:effectExtent l="0" t="0" r="0" b="0"/>
                  <wp:docPr id="69" name="Imagem 69" descr="Pint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6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7F9" w14:paraId="7EC2714F" w14:textId="77777777" w:rsidTr="000F36DE">
        <w:trPr>
          <w:trHeight w:val="3712"/>
        </w:trPr>
        <w:tc>
          <w:tcPr>
            <w:tcW w:w="2434" w:type="pct"/>
            <w:gridSpan w:val="2"/>
          </w:tcPr>
          <w:p w14:paraId="665DEBB1" w14:textId="77777777" w:rsidR="00DE3D86" w:rsidRPr="001162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327EC877" wp14:editId="44DD48AF">
                  <wp:extent cx="3108960" cy="2073410"/>
                  <wp:effectExtent l="0" t="0" r="0" b="3175"/>
                  <wp:docPr id="65" name="Imagem 65" descr="Construtores. Construçõ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7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" w:type="pct"/>
          </w:tcPr>
          <w:p w14:paraId="3C27DA7D" w14:textId="77777777" w:rsidR="00DE3D86" w:rsidRDefault="00DE3D86" w:rsidP="00DE3D86"/>
        </w:tc>
        <w:sdt>
          <w:sdtPr>
            <w:id w:val="636765324"/>
            <w:placeholder>
              <w:docPart w:val="6CC709F5C1C84E64A15BD3EA08D920CC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</w:tcPr>
              <w:p w14:paraId="5FF5CA8B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Na guia Design, altere o tema, as cores ou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fontes do documento. Com o clique de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um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botão, atualize todo o documento para o esquema de cores principal e o esquema de fontes que você escolher!</w:t>
                </w:r>
              </w:p>
              <w:p w14:paraId="73682E3B" w14:textId="77777777" w:rsidR="00DE3D86" w:rsidRDefault="0048760C" w:rsidP="0048760C">
                <w:r w:rsidRPr="0048760C">
                  <w:rPr>
                    <w:lang w:val="pt-BR" w:bidi="pt-BR"/>
                  </w:rPr>
                  <w:t>Para alterar qualquer uma das imagens, clique nela e escolha "Alterar imagem" na guia Ferramenta de imagem. Na imagem da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primeira página, clique duas vezes no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cabeçalho para acessar a imagem e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atualizá-la conforme necessário.</w:t>
                </w:r>
              </w:p>
            </w:tc>
          </w:sdtContent>
        </w:sdt>
      </w:tr>
      <w:tr w:rsidR="00DE3D86" w14:paraId="3F9534E6" w14:textId="77777777" w:rsidTr="0048760C">
        <w:trPr>
          <w:trHeight w:val="2263"/>
        </w:trPr>
        <w:sdt>
          <w:sdtPr>
            <w:rPr>
              <w:color w:val="DDDDDD" w:themeColor="accent1"/>
            </w:rPr>
            <w:id w:val="1213917475"/>
            <w:placeholder>
              <w:docPart w:val="CF6F3128A3294306B1A9978E2412A64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10" w:type="pct"/>
                <w:shd w:val="clear" w:color="auto" w:fill="000000" w:themeFill="text2"/>
                <w:vAlign w:val="center"/>
              </w:tcPr>
              <w:p w14:paraId="0481E8DA" w14:textId="77777777" w:rsidR="00DE3D86" w:rsidRPr="00DE3D86" w:rsidRDefault="0048760C" w:rsidP="00DE3D86">
                <w:pPr>
                  <w:pStyle w:val="Ttulo2"/>
                  <w:rPr>
                    <w:color w:val="DDDDDD" w:themeColor="accent1"/>
                  </w:rPr>
                </w:pPr>
                <w:r>
                  <w:rPr>
                    <w:color w:val="808080"/>
                    <w:lang w:val="pt-BR" w:bidi="pt-BR"/>
                  </w:rPr>
                  <w:t>Outro Cabeçalho Aqui</w:t>
                </w:r>
              </w:p>
            </w:tc>
          </w:sdtContent>
        </w:sdt>
        <w:sdt>
          <w:sdtPr>
            <w:id w:val="1539325587"/>
            <w:placeholder>
              <w:docPart w:val="CAB0618C823340518A7A96C6A1869314"/>
            </w:placeholder>
            <w:showingPlcHdr/>
            <w15:appearance w15:val="hidden"/>
          </w:sdtPr>
          <w:sdtEndPr/>
          <w:sdtContent>
            <w:tc>
              <w:tcPr>
                <w:tcW w:w="3890" w:type="pct"/>
                <w:gridSpan w:val="3"/>
                <w:shd w:val="clear" w:color="auto" w:fill="000000" w:themeFill="text2"/>
                <w:vAlign w:val="center"/>
              </w:tcPr>
              <w:p w14:paraId="06CE9E22" w14:textId="77777777" w:rsidR="00DE3D86" w:rsidRDefault="0048760C" w:rsidP="0048760C">
                <w:r>
                  <w:rPr>
                    <w:lang w:val="pt-BR" w:bidi="pt-BR"/>
                  </w:rPr>
                  <w:t>Acrescente um item adicional que você deseja realçar nessa área. Certifique-se de incluir as informações de contato, detalhes do evento ou</w:t>
                </w:r>
                <w:r w:rsidR="00D75CC0">
                  <w:rPr>
                    <w:lang w:val="pt-BR" w:bidi="pt-BR"/>
                  </w:rPr>
                  <w:t> </w:t>
                </w:r>
                <w:r>
                  <w:rPr>
                    <w:lang w:val="pt-BR" w:bidi="pt-BR"/>
                  </w:rPr>
                  <w:t>outros tópicos importantes que seu público precise saber!</w:t>
                </w:r>
              </w:p>
            </w:tc>
          </w:sdtContent>
        </w:sdt>
      </w:tr>
    </w:tbl>
    <w:p w14:paraId="5A1B3E62" w14:textId="27AD5A1B" w:rsidR="0053642E" w:rsidRDefault="001F3A03" w:rsidP="00DE3D86">
      <w:pPr>
        <w:pStyle w:val="SemEspaamento"/>
        <w:rPr>
          <w:sz w:val="18"/>
        </w:rPr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7"/>
        <w:gridCol w:w="4955"/>
        <w:gridCol w:w="282"/>
      </w:tblGrid>
      <w:tr w:rsidR="008F1F5E" w:rsidRPr="008F1F5E" w14:paraId="3454DD20" w14:textId="77777777" w:rsidTr="00D0054F">
        <w:trPr>
          <w:trHeight w:val="1327"/>
        </w:trPr>
        <w:tc>
          <w:tcPr>
            <w:tcW w:w="5000" w:type="pct"/>
            <w:gridSpan w:val="3"/>
          </w:tcPr>
          <w:p w14:paraId="7791ED98" w14:textId="0DF11D16" w:rsidR="008F1F5E" w:rsidRPr="008F1F5E" w:rsidRDefault="008F1F5E" w:rsidP="00D0054F">
            <w:pPr>
              <w:pStyle w:val="Ttulo"/>
            </w:pPr>
            <w:r>
              <w:t>O software</w:t>
            </w:r>
          </w:p>
        </w:tc>
      </w:tr>
      <w:tr w:rsidR="008F1F5E" w14:paraId="2F34607A" w14:textId="77777777" w:rsidTr="008A6A54">
        <w:tc>
          <w:tcPr>
            <w:tcW w:w="2434" w:type="pct"/>
          </w:tcPr>
          <w:p w14:paraId="28B2BA75" w14:textId="72E8342D" w:rsidR="003B52E0" w:rsidRDefault="003B52E0" w:rsidP="008F1F5E">
            <w:r>
              <w:t>Inicialmente cabe ressaltar que existem duas partes: A parte voltada para o ensino (que contém a programação em blocos etc), e a voltada para a pesquisa, que consiste apenas no simulador, que permite a utilização de algoritmos mais complexos, com por exemplo, o LRTA*.</w:t>
            </w:r>
          </w:p>
          <w:p w14:paraId="5126A52C" w14:textId="33F64E4C" w:rsidR="00923583" w:rsidRDefault="00923583" w:rsidP="008F1F5E">
            <w:r>
              <w:t xml:space="preserve">Todo o projeto está disponível de maneira livre em: </w:t>
            </w:r>
            <w:hyperlink r:id="rId15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https://github.com/luancarlosklein/RoboFun-PETECO</w:t>
              </w:r>
            </w:hyperlink>
            <w:r w:rsidR="00D13233" w:rsidRPr="00D13233">
              <w:t>.</w:t>
            </w:r>
          </w:p>
          <w:p w14:paraId="6F2BDFB4" w14:textId="670E7C75" w:rsidR="003B52E0" w:rsidRDefault="003B52E0" w:rsidP="003B52E0">
            <w:pPr>
              <w:pStyle w:val="Ttulo2"/>
            </w:pPr>
            <w:r>
              <w:t>Foco na Educação</w:t>
            </w:r>
          </w:p>
          <w:p w14:paraId="727D70A8" w14:textId="49DFC5C4" w:rsidR="003B52E0" w:rsidRDefault="008F1F5E" w:rsidP="008F1F5E">
            <w:r>
              <w:t>Uma vez que o objetivo do projeto é o ensino da programação, foi desenvolvido um sistema de programação em blocos, que permite o usuário programar</w:t>
            </w:r>
            <w:r w:rsidR="00F8250E">
              <w:t xml:space="preserve"> o robô, e aplicar o que ele produziu tanto em um simulador adaptado como no mundo real, no próprio robô físico.</w:t>
            </w:r>
          </w:p>
          <w:p w14:paraId="2EA52A5B" w14:textId="4FA2D346" w:rsidR="00F8250E" w:rsidRDefault="00F8250E" w:rsidP="008F1F5E">
            <w:r>
              <w:t>Na imagem a</w:t>
            </w:r>
            <w:r w:rsidR="003B52E0">
              <w:t>o aldo</w:t>
            </w:r>
            <w:r>
              <w:t xml:space="preserve"> está um exemplo simples de como se encontra, atualmente, a programação em blocos e o simulador para a programação realizada</w:t>
            </w:r>
            <w:r w:rsidR="003B52E0">
              <w:t>.</w:t>
            </w:r>
          </w:p>
        </w:tc>
        <w:tc>
          <w:tcPr>
            <w:tcW w:w="2428" w:type="pct"/>
          </w:tcPr>
          <w:p w14:paraId="7FF420A3" w14:textId="77777777" w:rsidR="008F1F5E" w:rsidRDefault="008A6A54" w:rsidP="00D0054F">
            <w:r>
              <w:rPr>
                <w:noProof/>
              </w:rPr>
              <w:drawing>
                <wp:inline distT="0" distB="0" distL="0" distR="0" wp14:anchorId="3B71F663" wp14:editId="48495B45">
                  <wp:extent cx="3050439" cy="167772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58" cy="170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2CF6F" w14:textId="77777777" w:rsidR="008A6A54" w:rsidRDefault="008A6A54" w:rsidP="00D0054F">
            <w:r>
              <w:t xml:space="preserve">Toda essa parte está dentro da pasta </w:t>
            </w:r>
            <w:r w:rsidRPr="008A6A54">
              <w:rPr>
                <w:i/>
                <w:iCs/>
              </w:rPr>
              <w:t>ProgrammingToTeach</w:t>
            </w:r>
            <w:r w:rsidR="000E3DF6">
              <w:rPr>
                <w:i/>
                <w:iCs/>
              </w:rPr>
              <w:t>.</w:t>
            </w:r>
            <w:r w:rsidR="000E3DF6">
              <w:t xml:space="preserve"> Para realizar a execução do projeto, basta inicializar o </w:t>
            </w:r>
            <w:r w:rsidR="000E3DF6" w:rsidRPr="000E3DF6">
              <w:rPr>
                <w:i/>
                <w:iCs/>
              </w:rPr>
              <w:t>main.py</w:t>
            </w:r>
            <w:r w:rsidR="000E3DF6">
              <w:t>. Todo o código está documentado e comentado. Abaixo está uma imagem do diagrama de classes (simplificado) do mesmo, para facilitar a compreensão.</w:t>
            </w:r>
          </w:p>
          <w:p w14:paraId="11569EAE" w14:textId="30BB4602" w:rsidR="00AB764F" w:rsidRPr="000E3DF6" w:rsidRDefault="00AB764F" w:rsidP="00D0054F">
            <w:r>
              <w:rPr>
                <w:noProof/>
              </w:rPr>
              <w:drawing>
                <wp:inline distT="0" distB="0" distL="0" distR="0" wp14:anchorId="1B79856F" wp14:editId="2000AA79">
                  <wp:extent cx="3089910" cy="207772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" w:type="pct"/>
          </w:tcPr>
          <w:p w14:paraId="431246D6" w14:textId="0413E854" w:rsidR="008F1F5E" w:rsidRDefault="008F1F5E" w:rsidP="00D0054F"/>
        </w:tc>
      </w:tr>
    </w:tbl>
    <w:p w14:paraId="636A33DD" w14:textId="7C549DC4" w:rsidR="006343F3" w:rsidRDefault="006343F3" w:rsidP="00D1323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108"/>
        <w:gridCol w:w="5096"/>
      </w:tblGrid>
      <w:tr w:rsidR="00923583" w:rsidRPr="000E3DF6" w14:paraId="1B135C5E" w14:textId="77777777" w:rsidTr="00D0054F">
        <w:tc>
          <w:tcPr>
            <w:tcW w:w="2434" w:type="pct"/>
          </w:tcPr>
          <w:p w14:paraId="08DC9CD5" w14:textId="5FC198F0" w:rsidR="00923583" w:rsidRDefault="00923583" w:rsidP="00D0054F">
            <w:pPr>
              <w:pStyle w:val="Ttulo2"/>
            </w:pPr>
            <w:r>
              <w:t>Foco na Pesquisa</w:t>
            </w:r>
          </w:p>
          <w:p w14:paraId="127955CC" w14:textId="3489A2E5" w:rsidR="00923583" w:rsidRDefault="00923583" w:rsidP="00D0054F">
            <w:r>
              <w:t>Além de ter como objetivo o auxilio no ensino da programação, na atração de novos alunos para os cursos de tecnologia e na diminuição da evasão, o projeto também adquiriu o objetivo de fomentar a pesquisa científica dentro do grupo PET e também na universidade.  Essa última parte foi criada no segundo semestre de 2020, e ainda está sendo desenvolvida e construída.</w:t>
            </w:r>
          </w:p>
          <w:p w14:paraId="653C2C06" w14:textId="77777777" w:rsidR="00D13233" w:rsidRDefault="00923583" w:rsidP="00D0054F">
            <w:r>
              <w:t>Utilizando como base a iniciação científica em sistemas multiagente, do professor César A. Tacla, foi criado um tutorial que visa facilitar a adptação aos novos conceitos</w:t>
            </w:r>
            <w:r w:rsidR="00D13233">
              <w:t xml:space="preserve">, para que os alunos possam realizar pesquisa e desenvolver resultados efetivos de maneira mais rápida e sólida possível. Esse material está disponível em: </w:t>
            </w:r>
            <w:hyperlink r:id="rId18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https://github.com/luancarlosklein/ProjetoPetecoEnsinoIA</w:t>
              </w:r>
            </w:hyperlink>
            <w:r w:rsidR="00D13233" w:rsidRPr="00D13233">
              <w:rPr>
                <w:i/>
                <w:iCs/>
                <w:color w:val="0066FF"/>
              </w:rPr>
              <w:t xml:space="preserve"> </w:t>
            </w:r>
            <w:r w:rsidR="00D13233" w:rsidRPr="00D13233">
              <w:t>.</w:t>
            </w:r>
          </w:p>
          <w:p w14:paraId="06D07A4D" w14:textId="77777777" w:rsidR="00D13233" w:rsidRDefault="00D13233" w:rsidP="00D0054F">
            <w:r>
              <w:br/>
            </w:r>
            <w:r w:rsidR="00EB450A">
              <w:t xml:space="preserve">Utilizando como base os conhecimentos adquiridos no material desenvolvido, busca-se realizar pesquisa científica, utilizando o RoboFun como ferramenta. Para tal, foi desenvolvido um simulador (presente na pasta </w:t>
            </w:r>
            <w:r w:rsidR="00EB450A" w:rsidRPr="00EB450A">
              <w:rPr>
                <w:i/>
                <w:iCs/>
              </w:rPr>
              <w:t>SimulatorToSeach</w:t>
            </w:r>
            <w:r w:rsidR="00EB450A">
              <w:t>), que permite a execução de um ambiente similiar ao do Jason, com agente baseado no modelo BDI, e a possibilidade de aplicação de algoritmos mais complexos para a execução (tanto no simulador como no robô físico). Um dos algotimos já desenvolvido que está presente nele, de maneira funcional é o Learning Real Time A* (LRTA*).</w:t>
            </w:r>
          </w:p>
          <w:p w14:paraId="53DD3259" w14:textId="46C6C614" w:rsidR="00EB450A" w:rsidRPr="00EB450A" w:rsidRDefault="00EB450A" w:rsidP="00D0054F">
            <w:r>
              <w:t xml:space="preserve">Além disso, outro ponto que já está implementado é a utilização de um </w:t>
            </w:r>
            <w:r>
              <w:rPr>
                <w:i/>
                <w:iCs/>
              </w:rPr>
              <w:t>planner</w:t>
            </w:r>
            <w:r>
              <w:t xml:space="preserve">. </w:t>
            </w:r>
            <w:r>
              <w:lastRenderedPageBreak/>
              <w:t>Na atual versão, é utilizado uma versão online e gratuita através de uma API.</w:t>
            </w:r>
          </w:p>
        </w:tc>
        <w:tc>
          <w:tcPr>
            <w:tcW w:w="2428" w:type="pct"/>
          </w:tcPr>
          <w:p w14:paraId="67E165DC" w14:textId="79441383" w:rsidR="00923583" w:rsidRDefault="00EB450A" w:rsidP="00D0054F">
            <w:r>
              <w:rPr>
                <w:noProof/>
              </w:rPr>
              <w:lastRenderedPageBreak/>
              <w:drawing>
                <wp:inline distT="0" distB="0" distL="0" distR="0" wp14:anchorId="43AD90BC" wp14:editId="673F2275">
                  <wp:extent cx="3130268" cy="2075291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304" cy="21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59DB4" w14:textId="77777777" w:rsidR="00923583" w:rsidRDefault="00F037B5" w:rsidP="00D0054F">
            <w:r>
              <w:t>O ambiente atual é em formato de grid e estático. Mesmo sendo simples atualmente, apresenta oportunidades de evolução e incremento do software.</w:t>
            </w:r>
          </w:p>
          <w:p w14:paraId="73D33F10" w14:textId="77777777" w:rsidR="00AB764F" w:rsidRDefault="00AB764F" w:rsidP="00D0054F"/>
          <w:p w14:paraId="4D0D877B" w14:textId="69111365" w:rsidR="00AB764F" w:rsidRPr="000E3DF6" w:rsidRDefault="00AB764F" w:rsidP="00D0054F"/>
        </w:tc>
      </w:tr>
    </w:tbl>
    <w:p w14:paraId="1ABFD319" w14:textId="79CD9F01" w:rsidR="006343F3" w:rsidRDefault="006343F3" w:rsidP="006343F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9042F9" w14:paraId="0E18B06E" w14:textId="77777777" w:rsidTr="00022D69">
        <w:trPr>
          <w:trHeight w:val="652"/>
        </w:trPr>
        <w:tc>
          <w:tcPr>
            <w:tcW w:w="5000" w:type="pct"/>
            <w:gridSpan w:val="3"/>
          </w:tcPr>
          <w:p w14:paraId="71EF8D9D" w14:textId="42083DA9" w:rsidR="009042F9" w:rsidRDefault="009042F9" w:rsidP="00022D69">
            <w:pPr>
              <w:pStyle w:val="Ttulo1"/>
            </w:pPr>
            <w:r>
              <w:t>Onde queremos chegar</w:t>
            </w:r>
          </w:p>
        </w:tc>
      </w:tr>
      <w:tr w:rsidR="009042F9" w14:paraId="67AA3ED6" w14:textId="77777777" w:rsidTr="00022D69">
        <w:trPr>
          <w:trHeight w:val="112"/>
        </w:trPr>
        <w:tc>
          <w:tcPr>
            <w:tcW w:w="5000" w:type="pct"/>
            <w:gridSpan w:val="3"/>
          </w:tcPr>
          <w:p w14:paraId="6435311E" w14:textId="63566560" w:rsidR="009042F9" w:rsidRDefault="009042F9" w:rsidP="00022D69">
            <w:pPr>
              <w:pStyle w:val="Ttulo2"/>
            </w:pPr>
            <w:r>
              <w:t>Quais são nossos planos e objetivos</w:t>
            </w:r>
          </w:p>
        </w:tc>
      </w:tr>
      <w:tr w:rsidR="009042F9" w:rsidRPr="00E837D7" w14:paraId="7F7048A3" w14:textId="77777777" w:rsidTr="00022D69">
        <w:trPr>
          <w:trHeight w:val="1147"/>
        </w:trPr>
        <w:tc>
          <w:tcPr>
            <w:tcW w:w="5000" w:type="pct"/>
            <w:gridSpan w:val="3"/>
          </w:tcPr>
          <w:p w14:paraId="09398A03" w14:textId="7CD30BEF" w:rsidR="009042F9" w:rsidRPr="00E837D7" w:rsidRDefault="009042F9" w:rsidP="00022D69">
            <w:pPr>
              <w:pStyle w:val="Citao"/>
            </w:pPr>
            <w:r>
              <w:t>Tendo em vista que 2020 foi um ano peculiar e de muitas incertezas, buscamos tentar tirar o máximo de aprendizado dele, e fazer com que 2021 seja proveitoso e de evolução, mesmo sendo no estilo home office</w:t>
            </w:r>
          </w:p>
        </w:tc>
      </w:tr>
      <w:tr w:rsidR="009042F9" w14:paraId="3FB92556" w14:textId="77777777" w:rsidTr="00022D69">
        <w:trPr>
          <w:trHeight w:val="3982"/>
        </w:trPr>
        <w:tc>
          <w:tcPr>
            <w:tcW w:w="2434" w:type="pct"/>
          </w:tcPr>
          <w:p w14:paraId="4919F710" w14:textId="1517740F" w:rsidR="009042F9" w:rsidRDefault="009042F9" w:rsidP="00022D69">
            <w:pPr>
              <w:jc w:val="both"/>
            </w:pPr>
            <w:r>
              <w:t>Dentre todos os objetivos do projeto, dividimos-os em 3 aspectos distintos nesse momento para serem concluídos nesse ano de 2021: Funcional, Educativo e Científico.</w:t>
            </w:r>
          </w:p>
          <w:p w14:paraId="5FB4FB4D" w14:textId="77777777" w:rsidR="009042F9" w:rsidRDefault="009042F9" w:rsidP="009042F9">
            <w:pPr>
              <w:pStyle w:val="Ttulo2"/>
            </w:pPr>
            <w:r>
              <w:t>Funcional</w:t>
            </w:r>
          </w:p>
          <w:p w14:paraId="1F63ECD0" w14:textId="77777777" w:rsidR="00BD7936" w:rsidRDefault="009042F9" w:rsidP="009042F9">
            <w:r>
              <w:t>Nesse âmbito, o objetivo é fazer com que o robô esteja 100% funcionando de maneira satisfatória e integrado com as plataformas de programação em blocos e simulação. Dentre alguns aspectos que devem ser observados ainda são:</w:t>
            </w:r>
            <w:r>
              <w:br/>
              <w:t>- Correção de possíveis bugs na programação;</w:t>
            </w:r>
            <w:r>
              <w:br/>
              <w:t xml:space="preserve">- Melhorar aspectos de </w:t>
            </w:r>
            <w:r w:rsidR="00BD7936">
              <w:t>usabilidade da programação em blocos (ajuste de imagens, correção de encaixes);</w:t>
            </w:r>
            <w:r w:rsidR="00BD7936">
              <w:br/>
              <w:t xml:space="preserve">- Evolução para que tanto a programação como o simulador permitam ambientes livres, e não apenas </w:t>
            </w:r>
            <w:r w:rsidR="00BD7936" w:rsidRPr="00BD7936">
              <w:rPr>
                <w:i/>
                <w:iCs/>
              </w:rPr>
              <w:t>grids</w:t>
            </w:r>
            <w:r w:rsidR="00BD7936">
              <w:t>.</w:t>
            </w:r>
          </w:p>
          <w:p w14:paraId="1CF09984" w14:textId="77777777" w:rsidR="00BD7936" w:rsidRDefault="00BD7936" w:rsidP="00BD7936">
            <w:pPr>
              <w:pStyle w:val="Ttulo2"/>
            </w:pPr>
            <w:r>
              <w:t>Educativo</w:t>
            </w:r>
          </w:p>
          <w:p w14:paraId="119F9439" w14:textId="4CA59408" w:rsidR="00BD7936" w:rsidRPr="00BD7936" w:rsidRDefault="00BD7936" w:rsidP="00BD7936">
            <w:r>
              <w:t xml:space="preserve">Visto que o objetivo do RobôFun é ensinar programação e robótica, buscando motivar e atrair estudantes para a área de tecnologia, é necessário a realização de </w:t>
            </w:r>
            <w:r>
              <w:lastRenderedPageBreak/>
              <w:t xml:space="preserve">atividades presenciais para que vejam o funcionamento “ao vivo” da tecnologia. Entretanto, devido ao Covid-19, atividades presenciais se encontram restritas. </w:t>
            </w:r>
          </w:p>
        </w:tc>
        <w:tc>
          <w:tcPr>
            <w:tcW w:w="131" w:type="pct"/>
          </w:tcPr>
          <w:p w14:paraId="3205FDB0" w14:textId="77777777" w:rsidR="009042F9" w:rsidRDefault="009042F9" w:rsidP="00022D69"/>
        </w:tc>
        <w:tc>
          <w:tcPr>
            <w:tcW w:w="2435" w:type="pct"/>
          </w:tcPr>
          <w:p w14:paraId="28652A41" w14:textId="77777777" w:rsidR="00BD7936" w:rsidRDefault="00BD7936" w:rsidP="00BD7936">
            <w:r>
              <w:t>Devido a falta de previsão para que elas possam ser retornadas com segurança, as aulas não seram realizadas no momento. Porém, buscaremos desenvolver todo o material necessário para realizar as futuras aulas. Dentre esses materiais estão:</w:t>
            </w:r>
            <w:r>
              <w:br/>
              <w:t>- Planejamento das aulas, definindo seus conteúdos, slides, preparação das aulas etc;</w:t>
            </w:r>
            <w:r>
              <w:br/>
              <w:t>- Construção de atividades para serem realizadas pelos alunos;</w:t>
            </w:r>
            <w:r>
              <w:br/>
            </w:r>
          </w:p>
          <w:p w14:paraId="32CBD5D6" w14:textId="77777777" w:rsidR="00474174" w:rsidRDefault="00474174" w:rsidP="00474174">
            <w:pPr>
              <w:pStyle w:val="Ttulo2"/>
            </w:pPr>
            <w:r>
              <w:t>Científico</w:t>
            </w:r>
          </w:p>
          <w:p w14:paraId="1349173D" w14:textId="77777777" w:rsidR="00587BBE" w:rsidRDefault="00474174" w:rsidP="00474174">
            <w:r>
              <w:t xml:space="preserve">O novo aspecto que o projeto busca abordar e o da realização de pesquisa científica. Através dela, além da própria evolução pessoal dos envolvidos, o grupo em si se beneficia, pois em caso de publicação de artigos, o grupo PET também se faz presente. Com isso, o objetivo é fazer com que a “cultura da pesquisa” se estabeleça dentro do grupo como um todo, possibilitando integração com mebros internos e externos do grupo PET para a realização de pesquisa e troca de experiências e informações. Um outro </w:t>
            </w:r>
            <w:r>
              <w:lastRenderedPageBreak/>
              <w:t>aspecto que será o objetivo será a publicação de artigos em revistas e eventos cíentificos;</w:t>
            </w:r>
          </w:p>
          <w:p w14:paraId="152A19C9" w14:textId="77777777" w:rsidR="00587BBE" w:rsidRDefault="00587BBE" w:rsidP="00474174"/>
          <w:p w14:paraId="321CD99D" w14:textId="77777777" w:rsidR="00587BBE" w:rsidRDefault="00587BBE" w:rsidP="00474174"/>
          <w:p w14:paraId="6A219CCD" w14:textId="77777777" w:rsidR="00587BBE" w:rsidRDefault="00587BBE" w:rsidP="00474174"/>
          <w:p w14:paraId="7FBFD454" w14:textId="77777777" w:rsidR="00587BBE" w:rsidRDefault="00587BBE" w:rsidP="00474174"/>
          <w:p w14:paraId="55EDF837" w14:textId="77777777" w:rsidR="00587BBE" w:rsidRDefault="00587BBE" w:rsidP="00474174"/>
          <w:p w14:paraId="43C4D63C" w14:textId="77777777" w:rsidR="00587BBE" w:rsidRDefault="00587BBE" w:rsidP="00474174"/>
          <w:p w14:paraId="63D8853E" w14:textId="77777777" w:rsidR="00587BBE" w:rsidRDefault="00587BBE" w:rsidP="00474174"/>
          <w:p w14:paraId="3AA0098E" w14:textId="77777777" w:rsidR="00587BBE" w:rsidRDefault="00587BBE" w:rsidP="00474174"/>
          <w:p w14:paraId="6B1D07A2" w14:textId="77777777" w:rsidR="00587BBE" w:rsidRDefault="00587BBE" w:rsidP="00474174"/>
          <w:p w14:paraId="3CBDE703" w14:textId="77777777" w:rsidR="00587BBE" w:rsidRDefault="00587BBE" w:rsidP="00474174"/>
          <w:p w14:paraId="25152118" w14:textId="77777777" w:rsidR="00587BBE" w:rsidRDefault="00587BBE" w:rsidP="00474174"/>
          <w:p w14:paraId="32BA23A3" w14:textId="77777777" w:rsidR="00587BBE" w:rsidRDefault="00587BBE" w:rsidP="00474174"/>
          <w:p w14:paraId="5B68648B" w14:textId="77777777" w:rsidR="00587BBE" w:rsidRDefault="00587BBE" w:rsidP="00474174"/>
          <w:p w14:paraId="6B6432D9" w14:textId="77777777" w:rsidR="00587BBE" w:rsidRDefault="00587BBE" w:rsidP="00474174"/>
          <w:p w14:paraId="5310736E" w14:textId="77777777" w:rsidR="00587BBE" w:rsidRDefault="00587BBE" w:rsidP="00474174"/>
          <w:p w14:paraId="79B5B0F8" w14:textId="77777777" w:rsidR="00587BBE" w:rsidRDefault="00587BBE" w:rsidP="00474174"/>
          <w:p w14:paraId="6F5E7BC9" w14:textId="77777777" w:rsidR="00587BBE" w:rsidRDefault="00587BBE" w:rsidP="00474174"/>
          <w:p w14:paraId="582908F0" w14:textId="77777777" w:rsidR="00587BBE" w:rsidRDefault="00587BBE" w:rsidP="00474174"/>
          <w:p w14:paraId="36C6A984" w14:textId="77777777" w:rsidR="00587BBE" w:rsidRDefault="00587BBE" w:rsidP="00474174"/>
          <w:p w14:paraId="1146CFF3" w14:textId="77777777" w:rsidR="00587BBE" w:rsidRDefault="00587BBE" w:rsidP="00474174"/>
          <w:p w14:paraId="2AE21E82" w14:textId="23FC2188" w:rsidR="00BD7936" w:rsidRDefault="00474174" w:rsidP="00474174">
            <w:r>
              <w:br/>
              <w:t xml:space="preserve"> </w:t>
            </w:r>
            <w:r w:rsidR="00BD7936">
              <w:br/>
            </w:r>
          </w:p>
        </w:tc>
      </w:tr>
      <w:tr w:rsidR="009042F9" w14:paraId="19CA85EF" w14:textId="77777777" w:rsidTr="00022D69">
        <w:tc>
          <w:tcPr>
            <w:tcW w:w="5000" w:type="pct"/>
            <w:gridSpan w:val="3"/>
          </w:tcPr>
          <w:p w14:paraId="3CDA325A" w14:textId="57A10F5C" w:rsidR="009042F9" w:rsidRPr="00474174" w:rsidRDefault="009042F9" w:rsidP="00022D69">
            <w:pPr>
              <w:pStyle w:val="SemEspaamento"/>
              <w:jc w:val="center"/>
            </w:pPr>
          </w:p>
        </w:tc>
      </w:tr>
    </w:tbl>
    <w:p w14:paraId="6059D93B" w14:textId="20970D58" w:rsidR="00587BBE" w:rsidRDefault="00587BBE" w:rsidP="006343F3"/>
    <w:p w14:paraId="5763CE46" w14:textId="77777777" w:rsidR="00587BBE" w:rsidRDefault="00587BBE">
      <w:pPr>
        <w:spacing w:after="0" w:line="240" w:lineRule="auto"/>
      </w:pPr>
    </w:p>
    <w:p w14:paraId="67226AEB" w14:textId="77777777" w:rsidR="00587BBE" w:rsidRDefault="00587BBE">
      <w:pPr>
        <w:spacing w:after="0" w:line="240" w:lineRule="auto"/>
      </w:pPr>
      <w:r>
        <w:br w:type="page"/>
      </w:r>
    </w:p>
    <w:p w14:paraId="25A96A51" w14:textId="77777777" w:rsidR="00587BBE" w:rsidRDefault="00587BBE" w:rsidP="00964552">
      <w:pPr>
        <w:pStyle w:val="Ttulo1"/>
      </w:pPr>
      <w:r>
        <w:lastRenderedPageBreak/>
        <w:t>MANUAL DE USO</w:t>
      </w:r>
    </w:p>
    <w:p w14:paraId="5F0E5E47" w14:textId="77777777" w:rsidR="00587BBE" w:rsidRDefault="00587BBE">
      <w:pPr>
        <w:spacing w:after="0" w:line="240" w:lineRule="auto"/>
      </w:pPr>
    </w:p>
    <w:p w14:paraId="7A18D987" w14:textId="77777777" w:rsidR="00587BBE" w:rsidRDefault="00587BBE" w:rsidP="00964552">
      <w:pPr>
        <w:pStyle w:val="Ttulo2"/>
      </w:pPr>
      <w:r>
        <w:t>HARDWARE</w:t>
      </w:r>
    </w:p>
    <w:p w14:paraId="020F4DB9" w14:textId="77777777" w:rsidR="00587BBE" w:rsidRDefault="00587BBE">
      <w:pPr>
        <w:spacing w:after="0" w:line="240" w:lineRule="auto"/>
      </w:pPr>
    </w:p>
    <w:p w14:paraId="563C166D" w14:textId="77777777" w:rsidR="00587BBE" w:rsidRDefault="00587BBE">
      <w:pPr>
        <w:spacing w:after="0" w:line="240" w:lineRule="auto"/>
      </w:pPr>
    </w:p>
    <w:p w14:paraId="564A53F2" w14:textId="5522530B" w:rsidR="00587BBE" w:rsidRDefault="00587BBE" w:rsidP="00964552">
      <w:pPr>
        <w:pStyle w:val="Ttulo2"/>
      </w:pPr>
      <w:r>
        <w:t>SOFTWARE</w:t>
      </w:r>
    </w:p>
    <w:p w14:paraId="20D8A351" w14:textId="7A4C7682" w:rsidR="00FA3ACD" w:rsidRDefault="00FA3ACD">
      <w:pPr>
        <w:spacing w:after="0" w:line="240" w:lineRule="auto"/>
      </w:pPr>
    </w:p>
    <w:p w14:paraId="626B5AB3" w14:textId="4C73EC62" w:rsidR="00FA3ACD" w:rsidRDefault="00FA3ACD">
      <w:pPr>
        <w:spacing w:after="0" w:line="240" w:lineRule="auto"/>
      </w:pPr>
      <w:r>
        <w:t xml:space="preserve">Para a utilização do software, é necessário ter o </w:t>
      </w:r>
      <w:r w:rsidRPr="00FA3ACD">
        <w:rPr>
          <w:i/>
          <w:iCs/>
        </w:rPr>
        <w:t>Python 3</w:t>
      </w:r>
      <w:r>
        <w:t xml:space="preserve"> e o a biblioteca </w:t>
      </w:r>
      <w:r w:rsidRPr="00FA3ACD">
        <w:rPr>
          <w:i/>
          <w:iCs/>
        </w:rPr>
        <w:t>pygame</w:t>
      </w:r>
      <w:r>
        <w:t xml:space="preserve"> instaladas.</w:t>
      </w:r>
    </w:p>
    <w:p w14:paraId="7BD81808" w14:textId="13E54EFD" w:rsidR="00FA3ACD" w:rsidRDefault="00FA3ACD">
      <w:pPr>
        <w:spacing w:after="0" w:line="240" w:lineRule="auto"/>
        <w:rPr>
          <w:i/>
          <w:iCs/>
        </w:rPr>
      </w:pPr>
      <w:r>
        <w:t xml:space="preserve">Sempre para realizar a execução do programe, execute o arquivo </w:t>
      </w:r>
      <w:r>
        <w:rPr>
          <w:i/>
          <w:iCs/>
        </w:rPr>
        <w:t>main.py.</w:t>
      </w:r>
    </w:p>
    <w:p w14:paraId="5F13F183" w14:textId="08CB5A24" w:rsidR="00FA3ACD" w:rsidRDefault="00FA3ACD">
      <w:pPr>
        <w:spacing w:after="0" w:line="240" w:lineRule="auto"/>
      </w:pPr>
      <w:r>
        <w:t>Dentro desse arquivo se encontram 3 váriaveis importantes:</w:t>
      </w:r>
    </w:p>
    <w:p w14:paraId="7C4DBC17" w14:textId="77777777" w:rsidR="00FA3ACD" w:rsidRDefault="00FA3ACD">
      <w:pPr>
        <w:spacing w:after="0" w:line="240" w:lineRule="auto"/>
      </w:pPr>
    </w:p>
    <w:p w14:paraId="1F21B349" w14:textId="4B246599" w:rsidR="00FA3ACD" w:rsidRDefault="00FA3ACD" w:rsidP="00FA3ACD">
      <w:pPr>
        <w:spacing w:after="0" w:line="240" w:lineRule="auto"/>
      </w:pPr>
      <w:r>
        <w:t xml:space="preserve">    </w:t>
      </w:r>
      <w:r w:rsidRPr="00C55A8B">
        <w:rPr>
          <w:b/>
          <w:bCs/>
          <w:i/>
          <w:iCs/>
        </w:rPr>
        <w:t>mazeRows</w:t>
      </w:r>
      <w:r>
        <w:t xml:space="preserve"> </w:t>
      </w:r>
      <w:r>
        <w:sym w:font="Wingdings" w:char="F0E0"/>
      </w:r>
      <w:r>
        <w:t xml:space="preserve"> Define o número de linhas</w:t>
      </w:r>
    </w:p>
    <w:p w14:paraId="6AE7C91D" w14:textId="1A7B690A" w:rsidR="00FA3ACD" w:rsidRDefault="00FA3ACD" w:rsidP="00FA3ACD">
      <w:pPr>
        <w:spacing w:after="0" w:line="240" w:lineRule="auto"/>
      </w:pPr>
      <w:r>
        <w:t xml:space="preserve">    </w:t>
      </w:r>
      <w:r w:rsidRPr="00C55A8B">
        <w:rPr>
          <w:b/>
          <w:bCs/>
          <w:i/>
          <w:iCs/>
        </w:rPr>
        <w:t>mazeColumns</w:t>
      </w:r>
      <w:r>
        <w:t xml:space="preserve"> </w:t>
      </w:r>
      <w:r>
        <w:sym w:font="Wingdings" w:char="F0E0"/>
      </w:r>
      <w:r>
        <w:t xml:space="preserve"> Define o número de colunas</w:t>
      </w:r>
    </w:p>
    <w:p w14:paraId="1EC4982F" w14:textId="176DBD88" w:rsidR="00FA3ACD" w:rsidRDefault="00FA3ACD" w:rsidP="00FA3ACD">
      <w:pPr>
        <w:spacing w:after="0" w:line="240" w:lineRule="auto"/>
      </w:pPr>
      <w:r>
        <w:t xml:space="preserve">    </w:t>
      </w:r>
      <w:r w:rsidRPr="00C55A8B">
        <w:rPr>
          <w:b/>
          <w:bCs/>
          <w:i/>
          <w:iCs/>
        </w:rPr>
        <w:t>mesh</w:t>
      </w:r>
      <w:r>
        <w:t xml:space="preserve"> </w:t>
      </w:r>
      <w:r>
        <w:sym w:font="Wingdings" w:char="F0E0"/>
      </w:r>
      <w:r>
        <w:t xml:space="preserve"> Define o tipo da malha (pode ter os valores "triangle" ou “square”)</w:t>
      </w:r>
    </w:p>
    <w:p w14:paraId="680CCC0B" w14:textId="77777777" w:rsidR="00FA3ACD" w:rsidRPr="00FA3ACD" w:rsidRDefault="00FA3ACD" w:rsidP="00FA3ACD">
      <w:pPr>
        <w:spacing w:after="0" w:line="240" w:lineRule="auto"/>
      </w:pPr>
    </w:p>
    <w:p w14:paraId="48E8CC4B" w14:textId="1F6287B6" w:rsidR="00FA3ACD" w:rsidRDefault="00FA3ACD">
      <w:pPr>
        <w:spacing w:after="0" w:line="240" w:lineRule="auto"/>
      </w:pPr>
      <w:r>
        <w:t>A execução acontece sempre da seguinte forma:</w:t>
      </w:r>
    </w:p>
    <w:p w14:paraId="21FD147B" w14:textId="0507717A" w:rsidR="00FA3ACD" w:rsidRDefault="00FA3ACD">
      <w:pPr>
        <w:spacing w:after="0" w:line="240" w:lineRule="auto"/>
      </w:pPr>
    </w:p>
    <w:p w14:paraId="0999110B" w14:textId="2DFE932D" w:rsidR="00FA3ACD" w:rsidRPr="00C55A8B" w:rsidRDefault="00FA3ACD">
      <w:pPr>
        <w:spacing w:after="0" w:line="240" w:lineRule="auto"/>
        <w:rPr>
          <w:b/>
          <w:bCs/>
        </w:rPr>
      </w:pPr>
      <w:r w:rsidRPr="00C55A8B">
        <w:rPr>
          <w:b/>
          <w:bCs/>
        </w:rPr>
        <w:t>Parte 1: Construção da Malha</w:t>
      </w:r>
    </w:p>
    <w:p w14:paraId="4BB4C713" w14:textId="6F9FAAA7" w:rsidR="00FA3ACD" w:rsidRDefault="00FA3ACD" w:rsidP="00FA3ACD">
      <w:pPr>
        <w:spacing w:after="0" w:line="240" w:lineRule="auto"/>
        <w:ind w:firstLine="720"/>
      </w:pPr>
      <w:r w:rsidRPr="0076092D">
        <w:rPr>
          <w:b/>
          <w:bCs/>
        </w:rPr>
        <w:t>1°</w:t>
      </w:r>
      <w:r>
        <w:t xml:space="preserve"> Abre-se uma tela com uma malha (de triangulos ou de quadrados)</w:t>
      </w:r>
    </w:p>
    <w:p w14:paraId="5B62B756" w14:textId="1A60DFB8" w:rsidR="00FA3ACD" w:rsidRDefault="00FA3ACD" w:rsidP="00FA3ACD">
      <w:pPr>
        <w:spacing w:after="0" w:line="240" w:lineRule="auto"/>
        <w:ind w:left="720"/>
      </w:pPr>
      <w:r w:rsidRPr="0076092D">
        <w:rPr>
          <w:b/>
          <w:bCs/>
        </w:rPr>
        <w:t>2°</w:t>
      </w:r>
      <w:r>
        <w:t xml:space="preserve"> Clique com o botão direito em cima de um trinagulo/quadrado, e selecione qual item deve estar ali.</w:t>
      </w:r>
    </w:p>
    <w:p w14:paraId="11735C6E" w14:textId="33BCE2E4" w:rsidR="00FA3ACD" w:rsidRDefault="00FA3ACD" w:rsidP="00FA3ACD">
      <w:pPr>
        <w:spacing w:after="0" w:line="240" w:lineRule="auto"/>
        <w:ind w:left="720"/>
      </w:pPr>
      <w:r w:rsidRPr="0076092D">
        <w:rPr>
          <w:b/>
          <w:bCs/>
        </w:rPr>
        <w:t>3°</w:t>
      </w:r>
      <w:r>
        <w:t xml:space="preserve"> Construa a malha como desejar, e ao final, aperte a tecla ENTER.</w:t>
      </w:r>
    </w:p>
    <w:p w14:paraId="418EBF36" w14:textId="6FC38D45" w:rsidR="00FA3ACD" w:rsidRDefault="00FA3ACD" w:rsidP="00FA3ACD">
      <w:pPr>
        <w:spacing w:after="0" w:line="240" w:lineRule="auto"/>
        <w:ind w:left="720"/>
      </w:pPr>
      <w:r w:rsidRPr="0076092D">
        <w:rPr>
          <w:b/>
          <w:bCs/>
        </w:rPr>
        <w:t>OBS:</w:t>
      </w:r>
      <w:r>
        <w:t xml:space="preserve"> Só é possível colocar um agente e um objetivo. Caso não seja definido nenhum, o agente começa por padrão em (0,0) e o objetivo em (2, 2).</w:t>
      </w:r>
    </w:p>
    <w:p w14:paraId="3C0F90DE" w14:textId="77777777" w:rsidR="00FA3ACD" w:rsidRDefault="00FA3ACD" w:rsidP="00FA3ACD">
      <w:pPr>
        <w:spacing w:after="0" w:line="240" w:lineRule="auto"/>
        <w:ind w:left="720"/>
      </w:pPr>
    </w:p>
    <w:p w14:paraId="3E0A2D19" w14:textId="5CDFDB48" w:rsidR="00FA3ACD" w:rsidRPr="00AF28E8" w:rsidRDefault="00FA3ACD" w:rsidP="00FA3ACD">
      <w:pPr>
        <w:spacing w:after="0" w:line="240" w:lineRule="auto"/>
        <w:rPr>
          <w:b/>
          <w:bCs/>
        </w:rPr>
      </w:pPr>
      <w:r w:rsidRPr="00AF28E8">
        <w:rPr>
          <w:b/>
          <w:bCs/>
        </w:rPr>
        <w:t>Parte 2: Programação (Caso esteja realizando pesquisa, essa parte não irá existir)</w:t>
      </w:r>
    </w:p>
    <w:p w14:paraId="4F658B1F" w14:textId="77777777" w:rsidR="00FA3ACD" w:rsidRDefault="00FA3ACD" w:rsidP="00FA3ACD">
      <w:pPr>
        <w:spacing w:after="0" w:line="240" w:lineRule="auto"/>
        <w:ind w:left="720"/>
      </w:pPr>
      <w:r w:rsidRPr="00AF28E8">
        <w:rPr>
          <w:b/>
          <w:bCs/>
        </w:rPr>
        <w:t>1°</w:t>
      </w:r>
      <w:r>
        <w:t xml:space="preserve"> Clique e arraste os blocos para a tela branca, construindo o programa.</w:t>
      </w:r>
      <w:r>
        <w:br/>
      </w:r>
      <w:r w:rsidRPr="00AF28E8">
        <w:rPr>
          <w:b/>
          <w:bCs/>
        </w:rPr>
        <w:t>2°</w:t>
      </w:r>
      <w:r>
        <w:t xml:space="preserve"> Para excluir algum bloco, selecione ele, e aperte a tecla DELETE.</w:t>
      </w:r>
    </w:p>
    <w:p w14:paraId="27780122" w14:textId="77777777" w:rsidR="00FA3ACD" w:rsidRDefault="00FA3ACD" w:rsidP="00FA3ACD">
      <w:pPr>
        <w:spacing w:after="0" w:line="240" w:lineRule="auto"/>
        <w:ind w:left="720"/>
      </w:pPr>
      <w:r w:rsidRPr="00AF28E8">
        <w:rPr>
          <w:b/>
          <w:bCs/>
        </w:rPr>
        <w:t>3°</w:t>
      </w:r>
      <w:r>
        <w:t xml:space="preserve"> Ao concluir a programação, aperte o botão: Compilar (verdinho no canto esquerdo inferior);</w:t>
      </w:r>
    </w:p>
    <w:p w14:paraId="5F294BED" w14:textId="7B11E868" w:rsidR="00FA3ACD" w:rsidRDefault="00FA3ACD" w:rsidP="00FA3ACD">
      <w:pPr>
        <w:spacing w:after="0" w:line="240" w:lineRule="auto"/>
        <w:ind w:left="720"/>
      </w:pPr>
      <w:r w:rsidRPr="00AF28E8">
        <w:rPr>
          <w:b/>
          <w:bCs/>
        </w:rPr>
        <w:t>4°</w:t>
      </w:r>
      <w:r>
        <w:t xml:space="preserve"> Se tudo ocorreu bem (i.e. se sua programação está correta), irá para a perte 3, caso contrário, uma mensagem de erro será mostrada no console.</w:t>
      </w:r>
    </w:p>
    <w:p w14:paraId="790DD151" w14:textId="77777777" w:rsidR="00AF28E8" w:rsidRDefault="00AF28E8" w:rsidP="00FA3ACD">
      <w:pPr>
        <w:spacing w:after="0" w:line="240" w:lineRule="auto"/>
        <w:ind w:left="720"/>
      </w:pPr>
    </w:p>
    <w:p w14:paraId="5697BDDC" w14:textId="23F3641C" w:rsidR="00FA3ACD" w:rsidRPr="00AF28E8" w:rsidRDefault="00FA3ACD" w:rsidP="00FA3ACD">
      <w:pPr>
        <w:spacing w:after="0" w:line="240" w:lineRule="auto"/>
        <w:rPr>
          <w:b/>
          <w:bCs/>
        </w:rPr>
      </w:pPr>
      <w:r w:rsidRPr="00AF28E8">
        <w:rPr>
          <w:b/>
          <w:bCs/>
        </w:rPr>
        <w:t xml:space="preserve">Parte 3: Execução   </w:t>
      </w:r>
    </w:p>
    <w:p w14:paraId="39A69DE1" w14:textId="01A71D32" w:rsidR="00FA3ACD" w:rsidRDefault="00FA3ACD" w:rsidP="00FA3ACD">
      <w:pPr>
        <w:spacing w:after="0" w:line="240" w:lineRule="auto"/>
      </w:pPr>
      <w:r>
        <w:tab/>
      </w:r>
      <w:r w:rsidRPr="00AF28E8">
        <w:rPr>
          <w:b/>
          <w:bCs/>
        </w:rPr>
        <w:t>1°</w:t>
      </w:r>
      <w:r>
        <w:t xml:space="preserve"> Essa parte é automática, pois o agente estará realizando o que foi programado.</w:t>
      </w:r>
    </w:p>
    <w:p w14:paraId="0317C86E" w14:textId="1AF0FBB4" w:rsidR="00FA3ACD" w:rsidRDefault="00FA3ACD" w:rsidP="00FA3ACD">
      <w:pPr>
        <w:spacing w:after="0" w:line="240" w:lineRule="auto"/>
      </w:pPr>
      <w:r>
        <w:tab/>
      </w:r>
      <w:r w:rsidRPr="00AF28E8">
        <w:rPr>
          <w:b/>
          <w:bCs/>
        </w:rPr>
        <w:t>2°</w:t>
      </w:r>
      <w:r>
        <w:t xml:space="preserve"> Cada item é identificado por uma cor, que foi colocado na parte 1.</w:t>
      </w:r>
    </w:p>
    <w:p w14:paraId="29F4E370" w14:textId="63A2E21B" w:rsidR="00964552" w:rsidRPr="00FA3ACD" w:rsidRDefault="00964552" w:rsidP="00FA3ACD">
      <w:pPr>
        <w:spacing w:after="0" w:line="240" w:lineRule="auto"/>
      </w:pPr>
      <w:r>
        <w:tab/>
      </w:r>
      <w:r w:rsidRPr="00AF28E8">
        <w:rPr>
          <w:b/>
          <w:bCs/>
        </w:rPr>
        <w:t>3°</w:t>
      </w:r>
      <w:r>
        <w:t xml:space="preserve"> Ao fim da execução, feche o programa.</w:t>
      </w:r>
    </w:p>
    <w:p w14:paraId="514DAF21" w14:textId="77777777" w:rsidR="00587BBE" w:rsidRDefault="00587BBE">
      <w:pPr>
        <w:spacing w:after="0" w:line="240" w:lineRule="auto"/>
      </w:pPr>
    </w:p>
    <w:p w14:paraId="7EF23C96" w14:textId="77777777" w:rsidR="00AF28E8" w:rsidRDefault="00AF28E8" w:rsidP="00AF28E8">
      <w:pPr>
        <w:pStyle w:val="Ttulo2"/>
      </w:pPr>
    </w:p>
    <w:p w14:paraId="01F468CB" w14:textId="77777777" w:rsidR="00AF28E8" w:rsidRDefault="00AF28E8" w:rsidP="00AF28E8">
      <w:pPr>
        <w:pStyle w:val="Ttulo2"/>
      </w:pPr>
    </w:p>
    <w:p w14:paraId="72F5DCA5" w14:textId="77777777" w:rsidR="00AF28E8" w:rsidRDefault="00AF28E8" w:rsidP="00AF28E8">
      <w:pPr>
        <w:pStyle w:val="Ttulo2"/>
      </w:pPr>
    </w:p>
    <w:p w14:paraId="79F5C0E9" w14:textId="77777777" w:rsidR="00AF28E8" w:rsidRDefault="00AF28E8" w:rsidP="00AF28E8">
      <w:pPr>
        <w:pStyle w:val="Ttulo2"/>
      </w:pPr>
    </w:p>
    <w:p w14:paraId="1C1C5798" w14:textId="5D1E998E" w:rsidR="00587BBE" w:rsidRDefault="00AF28E8" w:rsidP="00AF28E8">
      <w:pPr>
        <w:pStyle w:val="Ttulo2"/>
      </w:pPr>
      <w:r>
        <w:lastRenderedPageBreak/>
        <w:t>Software voltado para a pesquisa</w:t>
      </w:r>
    </w:p>
    <w:p w14:paraId="145AC7F5" w14:textId="77777777" w:rsidR="0047018D" w:rsidRDefault="00587BBE">
      <w:pPr>
        <w:spacing w:after="0" w:line="240" w:lineRule="auto"/>
        <w:rPr>
          <w:i/>
          <w:iCs/>
        </w:rPr>
      </w:pPr>
      <w:r>
        <w:t xml:space="preserve">Para a utilização voltado para pesquisa, acesse a pasta </w:t>
      </w:r>
      <w:r w:rsidRPr="00587BBE">
        <w:rPr>
          <w:i/>
          <w:iCs/>
        </w:rPr>
        <w:t>s</w:t>
      </w:r>
      <w:r>
        <w:rPr>
          <w:i/>
          <w:iCs/>
        </w:rPr>
        <w:t>imulator</w:t>
      </w:r>
      <w:r w:rsidR="0047018D">
        <w:rPr>
          <w:i/>
          <w:iCs/>
        </w:rPr>
        <w:t>ToSearch.</w:t>
      </w:r>
    </w:p>
    <w:p w14:paraId="0A442A4D" w14:textId="77777777" w:rsidR="00AF28E8" w:rsidRDefault="00AF28E8" w:rsidP="00AF28E8">
      <w:pPr>
        <w:pStyle w:val="Ttulo2"/>
        <w:rPr>
          <w:b/>
          <w:bCs/>
          <w:sz w:val="32"/>
          <w:szCs w:val="32"/>
        </w:rPr>
      </w:pPr>
    </w:p>
    <w:p w14:paraId="3C563F52" w14:textId="63F6B329" w:rsidR="0047018D" w:rsidRPr="00AF28E8" w:rsidRDefault="0047018D" w:rsidP="00AF28E8">
      <w:pPr>
        <w:pStyle w:val="Ttulo2"/>
        <w:rPr>
          <w:b/>
          <w:bCs/>
          <w:sz w:val="32"/>
          <w:szCs w:val="32"/>
        </w:rPr>
      </w:pPr>
      <w:r w:rsidRPr="00AF28E8">
        <w:rPr>
          <w:b/>
          <w:bCs/>
          <w:sz w:val="32"/>
          <w:szCs w:val="32"/>
        </w:rPr>
        <w:t>Adicionando um novo algoritmo para os agentes</w:t>
      </w:r>
    </w:p>
    <w:p w14:paraId="3A28853A" w14:textId="3F8BC91A" w:rsidR="0047018D" w:rsidRDefault="0047018D">
      <w:pPr>
        <w:spacing w:after="0" w:line="240" w:lineRule="auto"/>
      </w:pPr>
    </w:p>
    <w:p w14:paraId="5B4DA75B" w14:textId="46F6B420" w:rsidR="0047018D" w:rsidRDefault="0047018D" w:rsidP="00AF28E8">
      <w:pPr>
        <w:spacing w:after="0" w:line="240" w:lineRule="auto"/>
        <w:ind w:firstLine="720"/>
      </w:pPr>
      <w:r>
        <w:t xml:space="preserve">Para adicionar um novo algortimo, cria uma nova classe, e tenha um método </w:t>
      </w:r>
      <w:r>
        <w:rPr>
          <w:i/>
          <w:iCs/>
        </w:rPr>
        <w:t xml:space="preserve">do </w:t>
      </w:r>
      <w:r>
        <w:t xml:space="preserve">dentro dela, que será utilizado em uma espécie de prolimorfismo pelo agente. Esse método deve retorna uma tupla com a direção do movimento (“N”, “S”, “L”, “O”) e o valor booleano se aquele foi o ultimo “passo” do algoritmo. Uitlize como inspiração o algoritmo LRTA, da classe </w:t>
      </w:r>
      <w:r w:rsidRPr="00D36B61">
        <w:rPr>
          <w:b/>
          <w:bCs/>
          <w:i/>
          <w:iCs/>
        </w:rPr>
        <w:t>lrta</w:t>
      </w:r>
      <w:r>
        <w:t>.</w:t>
      </w:r>
      <w:r w:rsidR="00AF28E8">
        <w:t xml:space="preserve"> </w:t>
      </w:r>
      <w:r>
        <w:t xml:space="preserve">Em seguida,  vá na classe </w:t>
      </w:r>
      <w:r w:rsidRPr="0047018D">
        <w:rPr>
          <w:i/>
          <w:iCs/>
        </w:rPr>
        <w:t>agent</w:t>
      </w:r>
      <w:r>
        <w:t>, importe o novo algoritmo, e coloque ele dentro dos planos (do plano e da biblioteca.</w:t>
      </w:r>
    </w:p>
    <w:p w14:paraId="22F7CF5E" w14:textId="77777777" w:rsidR="00884EBB" w:rsidRDefault="00884EBB">
      <w:pPr>
        <w:spacing w:after="0" w:line="240" w:lineRule="auto"/>
      </w:pPr>
    </w:p>
    <w:p w14:paraId="19EEA463" w14:textId="17DB1D98" w:rsidR="0047018D" w:rsidRPr="00884EBB" w:rsidRDefault="0047018D">
      <w:pPr>
        <w:spacing w:after="0" w:line="240" w:lineRule="auto"/>
        <w:rPr>
          <w:i/>
          <w:iCs/>
        </w:rPr>
      </w:pPr>
      <w:r>
        <w:t>Dessa maneira, o agente irá realizar o algoritmo criado.</w:t>
      </w:r>
      <w:r w:rsidR="00AF28E8">
        <w:t xml:space="preserve"> </w:t>
      </w:r>
      <w:r>
        <w:t xml:space="preserve">Caso necessário, vá na classe </w:t>
      </w:r>
      <w:r w:rsidRPr="00D36B61">
        <w:rPr>
          <w:i/>
          <w:iCs/>
        </w:rPr>
        <w:t>model</w:t>
      </w:r>
      <w:r>
        <w:t xml:space="preserve">, e lá altere método </w:t>
      </w:r>
      <w:r w:rsidRPr="0047018D">
        <w:rPr>
          <w:i/>
          <w:iCs/>
        </w:rPr>
        <w:t>Go</w:t>
      </w:r>
      <w:r>
        <w:t xml:space="preserve"> e </w:t>
      </w:r>
      <w:r w:rsidRPr="0047018D">
        <w:rPr>
          <w:i/>
          <w:iCs/>
        </w:rPr>
        <w:t>Do</w:t>
      </w:r>
      <w:r>
        <w:rPr>
          <w:i/>
          <w:iCs/>
        </w:rPr>
        <w:t xml:space="preserve">. </w:t>
      </w:r>
      <w:r>
        <w:t xml:space="preserve">O </w:t>
      </w:r>
      <w:r w:rsidR="00D36B61">
        <w:rPr>
          <w:i/>
          <w:iCs/>
        </w:rPr>
        <w:t>G</w:t>
      </w:r>
      <w:r w:rsidRPr="00D36B61">
        <w:rPr>
          <w:i/>
          <w:iCs/>
        </w:rPr>
        <w:t>o</w:t>
      </w:r>
      <w:r>
        <w:t xml:space="preserve"> é referente a ações de movimento, e o </w:t>
      </w:r>
      <w:r>
        <w:rPr>
          <w:i/>
          <w:iCs/>
        </w:rPr>
        <w:t>Do</w:t>
      </w:r>
      <w:r>
        <w:t xml:space="preserve"> a ações de ação em algum bloco.</w:t>
      </w:r>
    </w:p>
    <w:p w14:paraId="736E3822" w14:textId="77777777" w:rsidR="0047018D" w:rsidRDefault="0047018D">
      <w:pPr>
        <w:spacing w:after="0" w:line="240" w:lineRule="auto"/>
      </w:pPr>
    </w:p>
    <w:p w14:paraId="21AAB633" w14:textId="77777777" w:rsidR="00FA3ACD" w:rsidRDefault="0047018D">
      <w:pPr>
        <w:spacing w:after="0" w:line="240" w:lineRule="auto"/>
      </w:pPr>
      <w:r>
        <w:t xml:space="preserve">Para realizar ações nos blocos (como nos casos de bloco ativáveis), chame o método do agente </w:t>
      </w:r>
      <w:r>
        <w:rPr>
          <w:i/>
          <w:iCs/>
        </w:rPr>
        <w:t xml:space="preserve">actionDo(), </w:t>
      </w:r>
      <w:r>
        <w:t xml:space="preserve">passando como parametro o local do bloco onde a ação deve ser realizada. </w:t>
      </w:r>
    </w:p>
    <w:p w14:paraId="3C0F662F" w14:textId="77777777" w:rsidR="00FA3ACD" w:rsidRDefault="00FA3ACD">
      <w:pPr>
        <w:spacing w:after="0" w:line="240" w:lineRule="auto"/>
      </w:pPr>
    </w:p>
    <w:p w14:paraId="070B3CA6" w14:textId="77777777" w:rsidR="00FA3ACD" w:rsidRDefault="00FA3ACD">
      <w:pPr>
        <w:spacing w:after="0" w:line="240" w:lineRule="auto"/>
      </w:pPr>
    </w:p>
    <w:p w14:paraId="70AECBC6" w14:textId="45CBAA0B" w:rsidR="0047018D" w:rsidRPr="0047018D" w:rsidRDefault="00884EBB" w:rsidP="00884EBB">
      <w:pPr>
        <w:pStyle w:val="Ttulo2"/>
      </w:pPr>
      <w:r>
        <w:t>Software voltado para o ensino</w:t>
      </w:r>
    </w:p>
    <w:p w14:paraId="5DE7B94A" w14:textId="6C5CD5D9" w:rsidR="00587BBE" w:rsidRDefault="00587BBE">
      <w:pPr>
        <w:spacing w:after="0" w:line="240" w:lineRule="auto"/>
      </w:pPr>
    </w:p>
    <w:p w14:paraId="4084E56F" w14:textId="01D6D352" w:rsidR="008A28B2" w:rsidRDefault="008A28B2">
      <w:pPr>
        <w:spacing w:after="0" w:line="240" w:lineRule="auto"/>
      </w:pPr>
      <w:r>
        <w:t xml:space="preserve">Para a utilização voltada para o ensino, acesse a pasta </w:t>
      </w:r>
      <w:r w:rsidRPr="008A28B2">
        <w:rPr>
          <w:i/>
          <w:iCs/>
        </w:rPr>
        <w:t>ProgrammingToTeach</w:t>
      </w:r>
      <w:r>
        <w:t xml:space="preserve">. </w:t>
      </w:r>
    </w:p>
    <w:p w14:paraId="2975A936" w14:textId="77777777" w:rsidR="008A28B2" w:rsidRDefault="008A28B2">
      <w:pPr>
        <w:spacing w:after="0" w:line="240" w:lineRule="auto"/>
      </w:pPr>
    </w:p>
    <w:p w14:paraId="77885FAF" w14:textId="77777777" w:rsidR="008A28B2" w:rsidRDefault="008A28B2">
      <w:pPr>
        <w:spacing w:after="0" w:line="240" w:lineRule="auto"/>
      </w:pPr>
    </w:p>
    <w:p w14:paraId="0CF22187" w14:textId="77777777" w:rsidR="00587BBE" w:rsidRPr="00884EBB" w:rsidRDefault="00587BBE" w:rsidP="00884EBB">
      <w:pPr>
        <w:pStyle w:val="Ttulo2"/>
        <w:rPr>
          <w:b/>
          <w:bCs/>
          <w:sz w:val="32"/>
          <w:szCs w:val="32"/>
        </w:rPr>
      </w:pPr>
      <w:r w:rsidRPr="00884EBB">
        <w:rPr>
          <w:b/>
          <w:bCs/>
          <w:sz w:val="32"/>
          <w:szCs w:val="32"/>
        </w:rPr>
        <w:t>Adicionando novos blocos a programação</w:t>
      </w:r>
    </w:p>
    <w:p w14:paraId="3FFCEAD8" w14:textId="77777777" w:rsidR="00587BBE" w:rsidRDefault="00587BBE" w:rsidP="00587BBE">
      <w:r>
        <w:t>Preste atenção especial nos comentários dentro do código, isso facilitará em cada etapa. Para adicionar novos blocos para a programação (algum outro tipo de operação, ou função específica, além dos que já encontram), é necessário realizar alguns passos específicos:</w:t>
      </w:r>
    </w:p>
    <w:p w14:paraId="64CA4026" w14:textId="77777777" w:rsidR="00587BBE" w:rsidRDefault="00587BBE" w:rsidP="00587BBE">
      <w:pPr>
        <w:pStyle w:val="PargrafodaLista"/>
        <w:numPr>
          <w:ilvl w:val="0"/>
          <w:numId w:val="12"/>
        </w:numPr>
      </w:pPr>
      <w:r>
        <w:t>Se necessário, crie uma nova “Classe” para aparecer dentro do menu lateral:</w:t>
      </w:r>
    </w:p>
    <w:p w14:paraId="3E0BF049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Para tal, basta criar uma nova classe no python, utilizando a classe </w:t>
      </w:r>
      <w:r w:rsidRPr="000E3DF6">
        <w:rPr>
          <w:i/>
          <w:iCs/>
        </w:rPr>
        <w:t>Button</w:t>
      </w:r>
      <w:r>
        <w:t xml:space="preserve"> como classe pai (utilize como exemplo as classes já criadas, como por exemplo a </w:t>
      </w:r>
      <w:r w:rsidRPr="000E3DF6">
        <w:rPr>
          <w:i/>
          <w:iCs/>
        </w:rPr>
        <w:t>MathClass</w:t>
      </w:r>
      <w:r>
        <w:t>);</w:t>
      </w:r>
    </w:p>
    <w:p w14:paraId="6B0DEB5F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Em seguida, adicione essa nova classe dentro do </w:t>
      </w:r>
      <w:r w:rsidRPr="000E3DF6">
        <w:rPr>
          <w:i/>
          <w:iCs/>
        </w:rPr>
        <w:t>menu</w:t>
      </w:r>
      <w:r>
        <w:t>, da mesma maneira que as demais.</w:t>
      </w:r>
    </w:p>
    <w:p w14:paraId="100B86F6" w14:textId="77777777" w:rsidR="00587BBE" w:rsidRDefault="00587BBE" w:rsidP="00587BBE">
      <w:pPr>
        <w:pStyle w:val="PargrafodaLista"/>
        <w:numPr>
          <w:ilvl w:val="0"/>
          <w:numId w:val="12"/>
        </w:numPr>
      </w:pPr>
      <w:r>
        <w:t>Dentro da “Classe” que deseja que o novo bloco pertença:</w:t>
      </w:r>
    </w:p>
    <w:p w14:paraId="25455121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Crie uma nova intância do objeto </w:t>
      </w:r>
      <w:r w:rsidRPr="007D198E">
        <w:rPr>
          <w:i/>
          <w:iCs/>
        </w:rPr>
        <w:t>ObjectThing</w:t>
      </w:r>
      <w:r>
        <w:rPr>
          <w:i/>
          <w:iCs/>
        </w:rPr>
        <w:t>,</w:t>
      </w:r>
      <w:r>
        <w:t xml:space="preserve"> fornecendo como parametro as particularidades do novo bloco (utilize como exemplo os que já estão criados, como o bloco </w:t>
      </w:r>
      <w:r>
        <w:rPr>
          <w:i/>
          <w:iCs/>
        </w:rPr>
        <w:t>constante</w:t>
      </w:r>
      <w:r>
        <w:t xml:space="preserve"> – self.cte – da classe MathClass). Adicione dentro da lista </w:t>
      </w:r>
      <w:r w:rsidRPr="007D198E">
        <w:t>self.things</w:t>
      </w:r>
      <w:r>
        <w:t>, como os demais.</w:t>
      </w:r>
    </w:p>
    <w:p w14:paraId="6F461695" w14:textId="77777777" w:rsidR="00587BBE" w:rsidRDefault="00587BBE" w:rsidP="00587BBE">
      <w:pPr>
        <w:pStyle w:val="PargrafodaLista"/>
        <w:numPr>
          <w:ilvl w:val="0"/>
          <w:numId w:val="12"/>
        </w:numPr>
      </w:pPr>
      <w:r>
        <w:t>Se necessário, atualize os outros blocos para que permitam receber os encaixes desse novo Bloco, e que ele permita receber os outros.</w:t>
      </w:r>
    </w:p>
    <w:p w14:paraId="6EDD49C9" w14:textId="77777777" w:rsidR="00587BBE" w:rsidRDefault="00587BBE" w:rsidP="00587BBE">
      <w:pPr>
        <w:pStyle w:val="PargrafodaLista"/>
        <w:numPr>
          <w:ilvl w:val="0"/>
          <w:numId w:val="12"/>
        </w:numPr>
      </w:pPr>
      <w:r>
        <w:lastRenderedPageBreak/>
        <w:t xml:space="preserve">Dentro da classe </w:t>
      </w:r>
      <w:r w:rsidRPr="007D198E">
        <w:rPr>
          <w:i/>
          <w:iCs/>
        </w:rPr>
        <w:t>main</w:t>
      </w:r>
      <w:r>
        <w:t>:</w:t>
      </w:r>
    </w:p>
    <w:p w14:paraId="3A64A75F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7D198E">
        <w:rPr>
          <w:i/>
          <w:iCs/>
        </w:rPr>
        <w:t>generateCode</w:t>
      </w:r>
      <w:r>
        <w:t>:</w:t>
      </w:r>
    </w:p>
    <w:p w14:paraId="4275AB06" w14:textId="77777777" w:rsidR="00587BBE" w:rsidRDefault="00587BBE" w:rsidP="00587BBE">
      <w:pPr>
        <w:pStyle w:val="PargrafodaLista"/>
        <w:numPr>
          <w:ilvl w:val="2"/>
          <w:numId w:val="12"/>
        </w:numPr>
      </w:pPr>
      <w:r>
        <w:t>Atualize ele para que o código gerado com esse novo bloco fique em conformidade com um código python verdadeiro. Tome especial cuidado com a identação (no próprio método já há uma maneira de realizar a identação, preste atenção a ele);</w:t>
      </w:r>
    </w:p>
    <w:p w14:paraId="372ED1E8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4F2FC2">
        <w:rPr>
          <w:i/>
          <w:iCs/>
        </w:rPr>
        <w:t>run</w:t>
      </w:r>
      <w:r>
        <w:t xml:space="preserve">: </w:t>
      </w:r>
    </w:p>
    <w:p w14:paraId="1A378B1F" w14:textId="77777777" w:rsidR="00587BBE" w:rsidRDefault="00587BBE" w:rsidP="00587BBE">
      <w:pPr>
        <w:pStyle w:val="PargrafodaLista"/>
        <w:numPr>
          <w:ilvl w:val="2"/>
          <w:numId w:val="12"/>
        </w:numPr>
      </w:pPr>
      <w:r>
        <w:t>Vá até a parte de sugestão de encaixe (que fica dentro da parte de Drag and Drop), e realize a atualização das partes necessárias para que ele sugira esse novo bloco. (necessário apenas se ele tiver alguma maneira de encaixe diferente, como blocos internos, aninhados, etc...);</w:t>
      </w:r>
    </w:p>
    <w:p w14:paraId="5FE0F5EF" w14:textId="77777777" w:rsidR="00587BBE" w:rsidRDefault="00587BBE" w:rsidP="00587BBE">
      <w:pPr>
        <w:pStyle w:val="PargrafodaLista"/>
        <w:numPr>
          <w:ilvl w:val="1"/>
          <w:numId w:val="12"/>
        </w:numPr>
      </w:pPr>
      <w:r>
        <w:t xml:space="preserve">Se foi criado um novo tipo de encaixe, vá até a classe </w:t>
      </w:r>
      <w:r w:rsidRPr="0055673D">
        <w:rPr>
          <w:i/>
          <w:iCs/>
        </w:rPr>
        <w:t>ObjectUse</w:t>
      </w:r>
      <w:r>
        <w:t>:</w:t>
      </w:r>
    </w:p>
    <w:p w14:paraId="5447AB36" w14:textId="77777777" w:rsidR="00587BBE" w:rsidRDefault="00587BBE" w:rsidP="00587BBE">
      <w:pPr>
        <w:pStyle w:val="PargrafodaLista"/>
        <w:numPr>
          <w:ilvl w:val="2"/>
          <w:numId w:val="12"/>
        </w:numPr>
      </w:pPr>
      <w:r>
        <w:t xml:space="preserve">Vá até o método </w:t>
      </w:r>
      <w:r w:rsidRPr="0055673D">
        <w:rPr>
          <w:i/>
          <w:iCs/>
        </w:rPr>
        <w:t>setPos</w:t>
      </w:r>
      <w:r>
        <w:t>, realize o ajuste de como deve ser feito o drag and drop daquele encaixe (use como base os outros que já estão presentes ali).</w:t>
      </w:r>
    </w:p>
    <w:p w14:paraId="5C802B34" w14:textId="312D35C5" w:rsidR="00587BBE" w:rsidRDefault="003255C7" w:rsidP="003255C7">
      <w:pPr>
        <w:pStyle w:val="Ttulo2"/>
        <w:rPr>
          <w:b/>
          <w:bCs/>
          <w:sz w:val="32"/>
          <w:szCs w:val="32"/>
        </w:rPr>
      </w:pPr>
      <w:r w:rsidRPr="003255C7">
        <w:rPr>
          <w:b/>
          <w:bCs/>
          <w:sz w:val="32"/>
          <w:szCs w:val="32"/>
        </w:rPr>
        <w:t>Colocando o aprendizado no robo físico</w:t>
      </w:r>
    </w:p>
    <w:p w14:paraId="660A62EF" w14:textId="0DC8B5D8" w:rsidR="003255C7" w:rsidRDefault="003255C7" w:rsidP="003255C7">
      <w:r>
        <w:t xml:space="preserve">Crie uma pasta chamada </w:t>
      </w:r>
      <w:r w:rsidRPr="003255C7">
        <w:rPr>
          <w:i/>
          <w:iCs/>
        </w:rPr>
        <w:t>RoboFun</w:t>
      </w:r>
      <w:r>
        <w:t xml:space="preserve"> dentro da área de trabalho do Raspberry Pi do robo.</w:t>
      </w:r>
    </w:p>
    <w:p w14:paraId="494DCD95" w14:textId="5E0984E4" w:rsidR="003255C7" w:rsidRDefault="003255C7" w:rsidP="003255C7">
      <w:r>
        <w:t xml:space="preserve">Em seguida Copie em um pendrive a pasta </w:t>
      </w:r>
      <w:r w:rsidRPr="003255C7">
        <w:rPr>
          <w:i/>
          <w:iCs/>
        </w:rPr>
        <w:t>API-connectio</w:t>
      </w:r>
      <w:r>
        <w:rPr>
          <w:i/>
          <w:iCs/>
        </w:rPr>
        <w:t xml:space="preserve">n, </w:t>
      </w:r>
      <w:r>
        <w:t>conecte ele no raspberry, e cole essa pasta na pasta RoboFun (criada anteriormente).</w:t>
      </w:r>
    </w:p>
    <w:p w14:paraId="2E3BF718" w14:textId="686AB26F" w:rsidR="003255C7" w:rsidRDefault="003255C7" w:rsidP="003255C7">
      <w:r>
        <w:t xml:space="preserve">Para executar, utilize o arquivo </w:t>
      </w:r>
      <w:r w:rsidRPr="003255C7">
        <w:rPr>
          <w:i/>
          <w:iCs/>
        </w:rPr>
        <w:t>mainApi.py</w:t>
      </w:r>
      <w:r>
        <w:rPr>
          <w:i/>
          <w:iCs/>
        </w:rPr>
        <w:t xml:space="preserve">. </w:t>
      </w:r>
    </w:p>
    <w:p w14:paraId="1A22EB89" w14:textId="5029D2B1" w:rsidR="003255C7" w:rsidRDefault="003255C7" w:rsidP="003255C7">
      <w:r w:rsidRPr="00732A53">
        <w:rPr>
          <w:rStyle w:val="Ttulo2Char"/>
          <w:sz w:val="28"/>
          <w:szCs w:val="28"/>
        </w:rPr>
        <w:t>Passo a passo para a execução</w:t>
      </w:r>
      <w:r>
        <w:t>:</w:t>
      </w:r>
    </w:p>
    <w:p w14:paraId="6F84A08C" w14:textId="16EB2715" w:rsidR="003255C7" w:rsidRDefault="003255C7" w:rsidP="003255C7">
      <w:r w:rsidRPr="007A29EB">
        <w:rPr>
          <w:b/>
          <w:bCs/>
        </w:rPr>
        <w:t>1°</w:t>
      </w:r>
      <w:r>
        <w:t xml:space="preserve"> Rode o programa de programação em blocos no computador, e </w:t>
      </w:r>
      <w:r w:rsidR="00857C31">
        <w:t>crie o código, tenha certeza que eesteja correto e funcionando.</w:t>
      </w:r>
    </w:p>
    <w:p w14:paraId="2253E0D7" w14:textId="77777777" w:rsidR="00857C31" w:rsidRDefault="00857C31" w:rsidP="003255C7">
      <w:r w:rsidRPr="007A29EB">
        <w:rPr>
          <w:b/>
          <w:bCs/>
        </w:rPr>
        <w:t>2°</w:t>
      </w:r>
      <w:r>
        <w:t xml:space="preserve"> Ao clicar no botão </w:t>
      </w:r>
      <w:r w:rsidRPr="00857C31">
        <w:rPr>
          <w:i/>
          <w:iCs/>
        </w:rPr>
        <w:t>compilar</w:t>
      </w:r>
      <w:r>
        <w:t xml:space="preserve">, um novo arquivo foi gerado na pasta, chamado </w:t>
      </w:r>
      <w:r w:rsidRPr="00857C31">
        <w:rPr>
          <w:i/>
          <w:iCs/>
        </w:rPr>
        <w:t>codeBlock.py</w:t>
      </w:r>
    </w:p>
    <w:p w14:paraId="56471962" w14:textId="5958CEFA" w:rsidR="00857C31" w:rsidRDefault="00857C31" w:rsidP="003255C7">
      <w:r w:rsidRPr="007A29EB">
        <w:rPr>
          <w:b/>
          <w:bCs/>
        </w:rPr>
        <w:t>3°</w:t>
      </w:r>
      <w:r>
        <w:t xml:space="preserve"> Copie esse arquivo para  um pendrive,  e passe para o RaspBerry Pi.</w:t>
      </w:r>
    </w:p>
    <w:p w14:paraId="4314CF3A" w14:textId="33585CE6" w:rsidR="00857C31" w:rsidRDefault="00857C31" w:rsidP="003255C7">
      <w:r w:rsidRPr="007A29EB">
        <w:rPr>
          <w:b/>
          <w:bCs/>
        </w:rPr>
        <w:t>4°</w:t>
      </w:r>
      <w:r>
        <w:t xml:space="preserve"> Cole o arquivo dentro da pasta </w:t>
      </w:r>
      <w:r w:rsidRPr="003255C7">
        <w:rPr>
          <w:i/>
          <w:iCs/>
        </w:rPr>
        <w:t>API-connectio</w:t>
      </w:r>
      <w:r>
        <w:rPr>
          <w:i/>
          <w:iCs/>
        </w:rPr>
        <w:t>n</w:t>
      </w:r>
      <w:r>
        <w:rPr>
          <w:i/>
          <w:iCs/>
        </w:rPr>
        <w:t>.</w:t>
      </w:r>
    </w:p>
    <w:p w14:paraId="6F580539" w14:textId="2A6D7527" w:rsidR="00857C31" w:rsidRDefault="00857C31" w:rsidP="003255C7">
      <w:pPr>
        <w:rPr>
          <w:i/>
          <w:iCs/>
        </w:rPr>
      </w:pPr>
      <w:r w:rsidRPr="007A29EB">
        <w:rPr>
          <w:b/>
          <w:bCs/>
        </w:rPr>
        <w:t>5°</w:t>
      </w:r>
      <w:r>
        <w:t xml:space="preserve"> Ajuste o robo como necessário, e execute o main</w:t>
      </w:r>
      <w:r w:rsidRPr="00857C31">
        <w:rPr>
          <w:i/>
          <w:iCs/>
        </w:rPr>
        <w:t>Api.py</w:t>
      </w:r>
      <w:r>
        <w:rPr>
          <w:i/>
          <w:iCs/>
        </w:rPr>
        <w:t>.</w:t>
      </w:r>
    </w:p>
    <w:p w14:paraId="437D5728" w14:textId="7FA3C7B6" w:rsidR="00857C31" w:rsidRPr="00732A53" w:rsidRDefault="00857C31" w:rsidP="003255C7">
      <w:r w:rsidRPr="00D8592E">
        <w:rPr>
          <w:b/>
          <w:bCs/>
          <w:i/>
          <w:iCs/>
        </w:rPr>
        <w:t>OBS:</w:t>
      </w:r>
      <w:r w:rsidR="00D8592E">
        <w:rPr>
          <w:b/>
          <w:bCs/>
          <w:i/>
          <w:iCs/>
        </w:rPr>
        <w:t xml:space="preserve"> </w:t>
      </w:r>
      <w:r w:rsidR="00732A53">
        <w:t>Pode ser que seja necessário fazer ajustes nos valores (nas quantidades de se mover e girar). Caso necessário, ajuste dentro desse mesmo arquivo mainApi.</w:t>
      </w:r>
    </w:p>
    <w:p w14:paraId="08D6BD6A" w14:textId="77777777" w:rsidR="003255C7" w:rsidRDefault="003255C7" w:rsidP="003255C7"/>
    <w:p w14:paraId="3C065C02" w14:textId="77777777" w:rsidR="00587BBE" w:rsidRDefault="00587BBE" w:rsidP="00587BBE">
      <w:pPr>
        <w:pStyle w:val="PargrafodaLista"/>
        <w:ind w:left="2160"/>
      </w:pPr>
    </w:p>
    <w:p w14:paraId="3A27B6A8" w14:textId="6980CAD4" w:rsidR="009042F9" w:rsidRPr="006343F3" w:rsidRDefault="009042F9" w:rsidP="006343F3"/>
    <w:sectPr w:rsidR="009042F9" w:rsidRPr="006343F3" w:rsidSect="009F7369">
      <w:headerReference w:type="default" r:id="rId20"/>
      <w:headerReference w:type="first" r:id="rId21"/>
      <w:footerReference w:type="first" r:id="rId22"/>
      <w:pgSz w:w="11906" w:h="16838" w:code="9"/>
      <w:pgMar w:top="851" w:right="851" w:bottom="1134" w:left="851" w:header="720" w:footer="288" w:gutter="0"/>
      <w:cols w:space="28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CD379" w14:textId="77777777" w:rsidR="001F3A03" w:rsidRDefault="001F3A03" w:rsidP="007164F6">
      <w:pPr>
        <w:spacing w:after="0" w:line="240" w:lineRule="auto"/>
      </w:pPr>
      <w:r>
        <w:separator/>
      </w:r>
    </w:p>
  </w:endnote>
  <w:endnote w:type="continuationSeparator" w:id="0">
    <w:p w14:paraId="6CA2663E" w14:textId="77777777" w:rsidR="001F3A03" w:rsidRDefault="001F3A03" w:rsidP="0071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0FA71" w14:textId="77777777" w:rsidR="00381B93" w:rsidRDefault="009F7369">
    <w:pPr>
      <w:pStyle w:val="Rodap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A6B2410" wp14:editId="0B53512F">
              <wp:simplePos x="0" y="0"/>
              <wp:positionH relativeFrom="column">
                <wp:posOffset>53381</wp:posOffset>
              </wp:positionH>
              <wp:positionV relativeFrom="paragraph">
                <wp:posOffset>-3116663</wp:posOffset>
              </wp:positionV>
              <wp:extent cx="6385237" cy="1991360"/>
              <wp:effectExtent l="0" t="0" r="15875" b="27940"/>
              <wp:wrapNone/>
              <wp:docPr id="2" name="Grupo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5237" cy="1991360"/>
                        <a:chOff x="118750" y="-23750"/>
                        <a:chExt cx="6385237" cy="1991360"/>
                      </a:xfrm>
                    </wpg:grpSpPr>
                    <wpg:grpSp>
                      <wpg:cNvPr id="9" name="Grupo 9"/>
                      <wpg:cNvGrpSpPr/>
                      <wpg:grpSpPr>
                        <a:xfrm>
                          <a:off x="4512627" y="-23750"/>
                          <a:ext cx="1991360" cy="1991360"/>
                          <a:chOff x="-130625" y="-35625"/>
                          <a:chExt cx="1991360" cy="1991360"/>
                        </a:xfrm>
                      </wpg:grpSpPr>
                      <wps:wsp>
                        <wps:cNvPr id="10" name="Oval 10"/>
                        <wps:cNvSpPr/>
                        <wps:spPr>
                          <a:xfrm>
                            <a:off x="-54425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-130625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upo 12"/>
                      <wpg:cNvGrpSpPr/>
                      <wpg:grpSpPr>
                        <a:xfrm>
                          <a:off x="2303813" y="-23750"/>
                          <a:ext cx="1991360" cy="1991360"/>
                          <a:chOff x="-23750" y="-35625"/>
                          <a:chExt cx="1991360" cy="1991360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52450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23750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7" name="Grupo 17"/>
                      <wpg:cNvGrpSpPr/>
                      <wpg:grpSpPr>
                        <a:xfrm>
                          <a:off x="118750" y="-23750"/>
                          <a:ext cx="1991360" cy="1991360"/>
                          <a:chOff x="118750" y="-23750"/>
                          <a:chExt cx="1991360" cy="1991360"/>
                        </a:xfrm>
                      </wpg:grpSpPr>
                      <wps:wsp>
                        <wps:cNvPr id="18" name="Oval 18"/>
                        <wps:cNvSpPr/>
                        <wps:spPr>
                          <a:xfrm>
                            <a:off x="194950" y="52450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8750" y="-23750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C0FB3C" id="Grupo 49" o:spid="_x0000_s1026" style="position:absolute;margin-left:4.2pt;margin-top:-245.4pt;width:502.75pt;height:156.8pt;z-index:251670528;mso-width-relative:margin;mso-height-relative:margin" coordorigin="1187,-237" coordsize="63852,1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">
              <v:group id="Grupo 9" o:spid="_x0000_s1027" style="position:absolute;left:45126;top:-237;width:19913;height:19913" coordorigin="-1306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oval id="Oval 10" o:spid="_x0000_s1028" style="position:absolute;left:-544;top:405;width:18452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2j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hl19kAD2/AAAA//8DAFBLAQItABQABgAIAAAAIQDb4fbL7gAAAIUBAAATAAAAAAAA&#10;AAAAAAAAAAAAAABbQ29udGVudF9UeXBlc10ueG1sUEsBAi0AFAAGAAgAAAAhAFr0LFu/AAAAFQEA&#10;AAsAAAAAAAAAAAAAAAAAHwEAAF9yZWxzLy5yZWxzUEsBAi0AFAAGAAgAAAAhAPyibaPHAAAA2wAA&#10;AA8AAAAAAAAAAAAAAAAABwIAAGRycy9kb3ducmV2LnhtbFBLBQYAAAAAAwADALcAAAD7AgAAAAA=&#10;" fillcolor="white [3212]" stroked="f" strokeweight="1pt">
                  <v:stroke joinstyle="miter"/>
                </v:oval>
                <v:oval id="Oval 11" o:spid="_x0000_s1029" style="position:absolute;left:-1306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" filled="f" strokecolor="white [3212]" strokeweight="2pt">
                  <v:stroke joinstyle="miter"/>
                </v:oval>
              </v:group>
              <v:group id="Grupo 12" o:spid="_x0000_s1030" style="position:absolute;left:23038;top:-237;width:19913;height:19913" coordorigin="-237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oval id="Oval 13" o:spid="_x0000_s1031" style="position:absolute;left:524;top:405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" fillcolor="white [3212]" stroked="f" strokeweight="1pt">
                  <v:stroke joinstyle="miter"/>
                </v:oval>
                <v:oval id="Oval 14" o:spid="_x0000_s1032" style="position:absolute;left:-237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" filled="f" strokecolor="white [3212]" strokeweight="2pt">
                  <v:stroke joinstyle="miter"/>
                </v:oval>
              </v:group>
              <v:group id="Grupo 17" o:spid="_x0000_s1033" style="position:absolute;left:1187;top:-237;width:19914;height:19913" coordorigin="1187,-237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oval id="Oval 18" o:spid="_x0000_s1034" style="position:absolute;left:1949;top:524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l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BlV9kAD2/AAAA//8DAFBLAQItABQABgAIAAAAIQDb4fbL7gAAAIUBAAATAAAAAAAA&#10;AAAAAAAAAAAAAABbQ29udGVudF9UeXBlc10ueG1sUEsBAi0AFAAGAAgAAAAhAFr0LFu/AAAAFQEA&#10;AAsAAAAAAAAAAAAAAAAAHwEAAF9yZWxzLy5yZWxzUEsBAi0AFAAGAAgAAAAhAALUYaXHAAAA2wAA&#10;AA8AAAAAAAAAAAAAAAAABwIAAGRycy9kb3ducmV2LnhtbFBLBQYAAAAAAwADALcAAAD7AgAAAAA=&#10;" fillcolor="white [3212]" stroked="f" strokeweight="1pt">
                  <v:stroke joinstyle="miter"/>
                </v:oval>
                <v:oval id="Oval 19" o:spid="_x0000_s1035" style="position:absolute;left:1187;top:-237;width:19914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" filled="f" strokecolor="white [3212]" strokeweight="2pt">
                  <v:stroke joinstyle="miter"/>
                </v:oval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927D5" w14:textId="77777777" w:rsidR="001F3A03" w:rsidRDefault="001F3A03" w:rsidP="007164F6">
      <w:pPr>
        <w:spacing w:after="0" w:line="240" w:lineRule="auto"/>
      </w:pPr>
      <w:r>
        <w:separator/>
      </w:r>
    </w:p>
  </w:footnote>
  <w:footnote w:type="continuationSeparator" w:id="0">
    <w:p w14:paraId="18D2C033" w14:textId="77777777" w:rsidR="001F3A03" w:rsidRDefault="001F3A03" w:rsidP="00716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18" w:space="0" w:color="969696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34"/>
      <w:gridCol w:w="5070"/>
    </w:tblGrid>
    <w:tr w:rsidR="000B4723" w14:paraId="02663781" w14:textId="77777777" w:rsidTr="00116286">
      <w:trPr>
        <w:cantSplit/>
        <w:trHeight w:hRule="exact" w:val="864"/>
      </w:trPr>
      <w:tc>
        <w:tcPr>
          <w:tcW w:w="5395" w:type="dxa"/>
          <w:vAlign w:val="center"/>
        </w:tcPr>
        <w:p w14:paraId="25D1F011" w14:textId="5251B116" w:rsidR="00116286" w:rsidRDefault="000B4723" w:rsidP="00C6115B">
          <w:pPr>
            <w:pStyle w:val="Cabealho"/>
            <w:jc w:val="left"/>
          </w:pPr>
          <w:r>
            <w:rPr>
              <w:noProof/>
            </w:rPr>
            <w:drawing>
              <wp:inline distT="0" distB="0" distL="0" distR="0" wp14:anchorId="23038B69" wp14:editId="05EE0929">
                <wp:extent cx="1184745" cy="514247"/>
                <wp:effectExtent l="0" t="0" r="0" b="63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7" t="28363" r="1249" b="29362"/>
                        <a:stretch/>
                      </pic:blipFill>
                      <pic:spPr bwMode="auto">
                        <a:xfrm>
                          <a:off x="0" y="0"/>
                          <a:ext cx="1240639" cy="538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5" w:type="dxa"/>
          <w:vAlign w:val="center"/>
        </w:tcPr>
        <w:p w14:paraId="74231EEC" w14:textId="3DCA9167" w:rsidR="00116286" w:rsidRPr="00116286" w:rsidRDefault="000B4723" w:rsidP="000B4723">
          <w:pPr>
            <w:pStyle w:val="Cabealho"/>
          </w:pPr>
          <w:r>
            <w:t>Projeto RobôFun</w:t>
          </w:r>
        </w:p>
      </w:tc>
    </w:tr>
  </w:tbl>
  <w:p w14:paraId="266C0C55" w14:textId="77777777" w:rsidR="00116286" w:rsidRDefault="00116286" w:rsidP="001162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52111" w14:textId="77777777" w:rsidR="007164F6" w:rsidRDefault="007877F9" w:rsidP="00116286">
    <w:pPr>
      <w:pStyle w:val="Cabealho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E1B4EF8" wp14:editId="28B16792">
              <wp:simplePos x="0" y="0"/>
              <wp:positionH relativeFrom="page">
                <wp:posOffset>548640</wp:posOffset>
              </wp:positionH>
              <wp:positionV relativeFrom="page">
                <wp:align>top</wp:align>
              </wp:positionV>
              <wp:extent cx="3053080" cy="5638165"/>
              <wp:effectExtent l="0" t="0" r="1270" b="6350"/>
              <wp:wrapNone/>
              <wp:docPr id="46" name="Grupo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53080" cy="5638165"/>
                        <a:chOff x="0" y="0"/>
                        <a:chExt cx="3053080" cy="5638165"/>
                      </a:xfrm>
                    </wpg:grpSpPr>
                    <wps:wsp>
                      <wps:cNvPr id="4" name="Forma livre 4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638165"/>
                        </a:xfrm>
                        <a:custGeom>
                          <a:avLst/>
                          <a:gdLst>
                            <a:gd name="T0" fmla="*/ 4807 w 4808"/>
                            <a:gd name="T1" fmla="*/ 0 h 8879"/>
                            <a:gd name="T2" fmla="*/ 0 w 4808"/>
                            <a:gd name="T3" fmla="*/ 0 h 8879"/>
                            <a:gd name="T4" fmla="*/ 0 w 4808"/>
                            <a:gd name="T5" fmla="*/ 7938 h 8879"/>
                            <a:gd name="T6" fmla="*/ 2403 w 4808"/>
                            <a:gd name="T7" fmla="*/ 8878 h 8879"/>
                            <a:gd name="T8" fmla="*/ 4807 w 4808"/>
                            <a:gd name="T9" fmla="*/ 7938 h 8879"/>
                            <a:gd name="T10" fmla="*/ 4807 w 4808"/>
                            <a:gd name="T11" fmla="*/ 0 h 88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879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938"/>
                              </a:lnTo>
                              <a:lnTo>
                                <a:pt x="2403" y="8878"/>
                              </a:lnTo>
                              <a:lnTo>
                                <a:pt x="4807" y="7938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507990"/>
                        </a:xfrm>
                        <a:custGeom>
                          <a:avLst/>
                          <a:gdLst>
                            <a:gd name="T0" fmla="*/ 4807 w 4808"/>
                            <a:gd name="T1" fmla="*/ 0 h 8674"/>
                            <a:gd name="T2" fmla="*/ 0 w 4808"/>
                            <a:gd name="T3" fmla="*/ 0 h 8674"/>
                            <a:gd name="T4" fmla="*/ 0 w 4808"/>
                            <a:gd name="T5" fmla="*/ 7733 h 8674"/>
                            <a:gd name="T6" fmla="*/ 2403 w 4808"/>
                            <a:gd name="T7" fmla="*/ 8673 h 8674"/>
                            <a:gd name="T8" fmla="*/ 4807 w 4808"/>
                            <a:gd name="T9" fmla="*/ 7733 h 8674"/>
                            <a:gd name="T10" fmla="*/ 4807 w 4808"/>
                            <a:gd name="T11" fmla="*/ 0 h 8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674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733"/>
                              </a:lnTo>
                              <a:lnTo>
                                <a:pt x="2403" y="8673"/>
                              </a:lnTo>
                              <a:lnTo>
                                <a:pt x="4807" y="7733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39200</wp14:pctWidth>
              </wp14:sizeRelH>
              <wp14:sizeRelV relativeFrom="page">
                <wp14:pctHeight>56000</wp14:pctHeight>
              </wp14:sizeRelV>
            </wp:anchor>
          </w:drawing>
        </mc:Choice>
        <mc:Fallback>
          <w:pict>
            <v:group w14:anchorId="1DC6C007" id="Grupo 46" o:spid="_x0000_s1026" alt="&quot;&quot;" style="position:absolute;margin-left:43.2pt;margin-top:0;width:240.4pt;height:443.95pt;z-index:251662336;mso-width-percent:392;mso-height-percent:560;mso-position-horizontal-relative:page;mso-position-vertical:top;mso-position-vertical-relative:page;mso-width-percent:392;mso-height-percent:560" coordsize="30530,5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">
              <v:shape id="Forma livre 4" o:spid="_x0000_s1027" style="position:absolute;width:30530;height:56381;visibility:visible;mso-wrap-style:square;v-text-anchor:top" coordsize="4808,8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" path="m4807,l,,,7938r2403,940l4807,7938,4807,xe" fillcolor="#ddd [3204]" stroked="f">
                <v:path arrowok="t" o:connecttype="custom" o:connectlocs="3052445,0;0,0;0,5040630;1525905,5637530;3052445,5040630;3052445,0" o:connectangles="0,0,0,0,0,0"/>
              </v:shape>
              <v:shape id="Forma livre 5" o:spid="_x0000_s1028" style="position:absolute;width:30530;height:55079;visibility:visible;mso-wrap-style:square;v-text-anchor:top" coordsize="4808,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" path="m4807,l,,,7733r2403,940l4807,7733,4807,xe" fillcolor="white [3212]" stroked="f">
                <v:path arrowok="t" o:connecttype="custom" o:connectlocs="3052445,0;0,0;0,4910455;1525905,5507355;3052445,4910455;3052445,0" o:connectangles="0,0,0,0,0,0"/>
              </v:shape>
              <w10:wrap anchorx="page" anchory="page"/>
            </v:group>
          </w:pict>
        </mc:Fallback>
      </mc:AlternateContent>
    </w:r>
    <w:r>
      <w:rPr>
        <w:noProof/>
        <w:lang w:val="pt-BR" w:bidi="pt-BR"/>
      </w:rPr>
      <mc:AlternateContent>
        <mc:Choice Requires="wps">
          <w:drawing>
            <wp:anchor distT="0" distB="0" distL="114300" distR="114300" simplePos="0" relativeHeight="251646976" behindDoc="1" locked="0" layoutInCell="1" allowOverlap="1" wp14:anchorId="38DF2009" wp14:editId="62DCC47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6" name="Retângulo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blipFill dpi="0" rotWithShape="1"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 t="-865" r="-3080" b="-1761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961182F" id="Retângulo 6" o:spid="_x0000_s1026" alt="&quot;&quot;" style="position:absolute;margin-left:0;margin-top:0;width:612pt;height:11in;z-index:-2516695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" stroked="f" strokeweight="1pt">
              <v:fill r:id="rId2" o:title="" recolor="t" rotate="t" type="frame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AE6E2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88A2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7EE48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9B0F4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5329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F0AC8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452C3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FEAB7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C929B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A41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5CE5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900129"/>
    <w:multiLevelType w:val="hybridMultilevel"/>
    <w:tmpl w:val="6166F6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23"/>
    <w:rsid w:val="00006821"/>
    <w:rsid w:val="000426D6"/>
    <w:rsid w:val="00076636"/>
    <w:rsid w:val="000B4723"/>
    <w:rsid w:val="000D4229"/>
    <w:rsid w:val="000E3DF6"/>
    <w:rsid w:val="000E63E6"/>
    <w:rsid w:val="000F0D47"/>
    <w:rsid w:val="000F36DE"/>
    <w:rsid w:val="00116286"/>
    <w:rsid w:val="0017207E"/>
    <w:rsid w:val="001F3A03"/>
    <w:rsid w:val="00204236"/>
    <w:rsid w:val="002132AB"/>
    <w:rsid w:val="002F15A8"/>
    <w:rsid w:val="003231AA"/>
    <w:rsid w:val="003255C7"/>
    <w:rsid w:val="00350ECC"/>
    <w:rsid w:val="0036724C"/>
    <w:rsid w:val="00381B93"/>
    <w:rsid w:val="003B52E0"/>
    <w:rsid w:val="00457599"/>
    <w:rsid w:val="0047018D"/>
    <w:rsid w:val="00470497"/>
    <w:rsid w:val="00474174"/>
    <w:rsid w:val="004745EC"/>
    <w:rsid w:val="00482207"/>
    <w:rsid w:val="0048760C"/>
    <w:rsid w:val="004E4F45"/>
    <w:rsid w:val="004F2FC2"/>
    <w:rsid w:val="00552DDF"/>
    <w:rsid w:val="0055673D"/>
    <w:rsid w:val="00587BBE"/>
    <w:rsid w:val="006343F3"/>
    <w:rsid w:val="00641BBF"/>
    <w:rsid w:val="007164F6"/>
    <w:rsid w:val="00721236"/>
    <w:rsid w:val="00732A53"/>
    <w:rsid w:val="007409EB"/>
    <w:rsid w:val="0076092D"/>
    <w:rsid w:val="00770B42"/>
    <w:rsid w:val="00786B7A"/>
    <w:rsid w:val="007877F9"/>
    <w:rsid w:val="007A0601"/>
    <w:rsid w:val="007A29EB"/>
    <w:rsid w:val="007D198E"/>
    <w:rsid w:val="00834C7F"/>
    <w:rsid w:val="00857C31"/>
    <w:rsid w:val="00870E10"/>
    <w:rsid w:val="00884EBB"/>
    <w:rsid w:val="008A28B2"/>
    <w:rsid w:val="008A6A54"/>
    <w:rsid w:val="008F1F5E"/>
    <w:rsid w:val="009042F9"/>
    <w:rsid w:val="00917DEB"/>
    <w:rsid w:val="00923583"/>
    <w:rsid w:val="009455FD"/>
    <w:rsid w:val="00964552"/>
    <w:rsid w:val="00972C41"/>
    <w:rsid w:val="009C6855"/>
    <w:rsid w:val="009F245A"/>
    <w:rsid w:val="009F7369"/>
    <w:rsid w:val="00A27CC0"/>
    <w:rsid w:val="00A30E7D"/>
    <w:rsid w:val="00A62E09"/>
    <w:rsid w:val="00A83852"/>
    <w:rsid w:val="00AB764F"/>
    <w:rsid w:val="00AE2ABA"/>
    <w:rsid w:val="00AF28E8"/>
    <w:rsid w:val="00B0544C"/>
    <w:rsid w:val="00BD7936"/>
    <w:rsid w:val="00BE198F"/>
    <w:rsid w:val="00C06660"/>
    <w:rsid w:val="00C27018"/>
    <w:rsid w:val="00C31B5D"/>
    <w:rsid w:val="00C4540A"/>
    <w:rsid w:val="00C45453"/>
    <w:rsid w:val="00C52973"/>
    <w:rsid w:val="00C55A8B"/>
    <w:rsid w:val="00C6115B"/>
    <w:rsid w:val="00C81930"/>
    <w:rsid w:val="00C91A43"/>
    <w:rsid w:val="00CA676E"/>
    <w:rsid w:val="00CA7201"/>
    <w:rsid w:val="00D13233"/>
    <w:rsid w:val="00D31F68"/>
    <w:rsid w:val="00D35DD4"/>
    <w:rsid w:val="00D36B61"/>
    <w:rsid w:val="00D75CC0"/>
    <w:rsid w:val="00D8592E"/>
    <w:rsid w:val="00DA792E"/>
    <w:rsid w:val="00DA7F71"/>
    <w:rsid w:val="00DE3D86"/>
    <w:rsid w:val="00E47EC7"/>
    <w:rsid w:val="00E837D7"/>
    <w:rsid w:val="00EB450A"/>
    <w:rsid w:val="00F020EF"/>
    <w:rsid w:val="00F037B5"/>
    <w:rsid w:val="00F24A66"/>
    <w:rsid w:val="00F43BFB"/>
    <w:rsid w:val="00F8250E"/>
    <w:rsid w:val="00F827EF"/>
    <w:rsid w:val="00FA3ACD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8DF9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16286"/>
    <w:pPr>
      <w:spacing w:after="240" w:line="271" w:lineRule="auto"/>
    </w:pPr>
  </w:style>
  <w:style w:type="paragraph" w:styleId="Ttulo1">
    <w:name w:val="heading 1"/>
    <w:basedOn w:val="Corpodetexto"/>
    <w:next w:val="Normal"/>
    <w:link w:val="Ttulo1Char"/>
    <w:uiPriority w:val="9"/>
    <w:qFormat/>
    <w:rsid w:val="00116286"/>
    <w:pPr>
      <w:kinsoku w:val="0"/>
      <w:overflowPunct w:val="0"/>
      <w:spacing w:before="240" w:after="120"/>
      <w:ind w:left="14" w:hanging="14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3D86"/>
    <w:pPr>
      <w:kinsoku w:val="0"/>
      <w:overflowPunct w:val="0"/>
      <w:spacing w:after="120"/>
      <w:outlineLvl w:val="1"/>
    </w:pPr>
    <w:rPr>
      <w:color w:val="808080" w:themeColor="accent4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6286"/>
    <w:rPr>
      <w:b/>
      <w:bCs/>
      <w:sz w:val="48"/>
      <w:szCs w:val="48"/>
    </w:rPr>
  </w:style>
  <w:style w:type="paragraph" w:customStyle="1" w:styleId="Aspasamarelas">
    <w:name w:val="Aspas amarelas"/>
    <w:uiPriority w:val="1"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7DE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cs="Arial"/>
      <w:b/>
      <w:bCs/>
      <w:color w:val="323133"/>
      <w:sz w:val="40"/>
      <w:szCs w:val="56"/>
    </w:rPr>
  </w:style>
  <w:style w:type="paragraph" w:styleId="Corpodetexto">
    <w:name w:val="Body Text"/>
    <w:basedOn w:val="Normal"/>
    <w:link w:val="CorpodetextoChar"/>
    <w:uiPriority w:val="1"/>
    <w:semiHidden/>
    <w:rsid w:val="00CA676E"/>
  </w:style>
  <w:style w:type="character" w:styleId="nfaseSutil">
    <w:name w:val="Subtle Emphasis"/>
    <w:uiPriority w:val="19"/>
    <w:semiHidden/>
    <w:rsid w:val="00F020EF"/>
    <w:rPr>
      <w:rFonts w:ascii="Arial" w:hAnsi="Arial" w:cs="Arial"/>
      <w:b/>
      <w:bCs/>
      <w:color w:val="6D6F72"/>
      <w:sz w:val="37"/>
      <w:szCs w:val="37"/>
    </w:rPr>
  </w:style>
  <w:style w:type="paragraph" w:styleId="Ttulo">
    <w:name w:val="Title"/>
    <w:basedOn w:val="Normal"/>
    <w:next w:val="Normal"/>
    <w:link w:val="TtuloChar"/>
    <w:uiPriority w:val="10"/>
    <w:qFormat/>
    <w:rsid w:val="00D75CC0"/>
    <w:pPr>
      <w:widowControl w:val="0"/>
      <w:pBdr>
        <w:top w:val="single" w:sz="18" w:space="9" w:color="969696" w:themeColor="accent3"/>
        <w:bottom w:val="single" w:sz="18" w:space="9" w:color="969696" w:themeColor="accent3"/>
      </w:pBdr>
      <w:autoSpaceDE w:val="0"/>
      <w:autoSpaceDN w:val="0"/>
      <w:adjustRightInd w:val="0"/>
      <w:spacing w:before="640" w:line="1094" w:lineRule="exact"/>
      <w:ind w:left="274" w:right="6134"/>
    </w:pPr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D75CC0"/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SubttuloChar">
    <w:name w:val="Subtítulo Char"/>
    <w:basedOn w:val="Fontepargpadro"/>
    <w:link w:val="Subttulo"/>
    <w:uiPriority w:val="11"/>
    <w:rsid w:val="00917DEB"/>
    <w:rPr>
      <w:rFonts w:cs="Arial"/>
      <w:b/>
      <w:bCs/>
      <w:color w:val="323133"/>
      <w:sz w:val="40"/>
      <w:szCs w:val="56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381B93"/>
    <w:rPr>
      <w:rFonts w:ascii="Arial" w:hAnsi="Arial"/>
    </w:rPr>
  </w:style>
  <w:style w:type="character" w:customStyle="1" w:styleId="Ttulo2Char">
    <w:name w:val="Título 2 Char"/>
    <w:basedOn w:val="Fontepargpadro"/>
    <w:link w:val="Ttulo2"/>
    <w:uiPriority w:val="9"/>
    <w:rsid w:val="00DE3D86"/>
    <w:rPr>
      <w:color w:val="808080" w:themeColor="accent4"/>
      <w:sz w:val="36"/>
      <w:szCs w:val="36"/>
    </w:rPr>
  </w:style>
  <w:style w:type="paragraph" w:styleId="Citao">
    <w:name w:val="Quote"/>
    <w:basedOn w:val="Normal"/>
    <w:next w:val="Normal"/>
    <w:link w:val="CitaoChar"/>
    <w:uiPriority w:val="29"/>
    <w:qFormat/>
    <w:rsid w:val="0017207E"/>
    <w:pPr>
      <w:kinsoku w:val="0"/>
      <w:overflowPunct w:val="0"/>
      <w:spacing w:line="312" w:lineRule="auto"/>
      <w:ind w:right="4305"/>
    </w:pPr>
    <w:rPr>
      <w:color w:val="5F5F5F" w:themeColor="accent5"/>
    </w:rPr>
  </w:style>
  <w:style w:type="character" w:customStyle="1" w:styleId="CitaoChar">
    <w:name w:val="Citação Char"/>
    <w:basedOn w:val="Fontepargpadro"/>
    <w:link w:val="Citao"/>
    <w:uiPriority w:val="29"/>
    <w:rsid w:val="0017207E"/>
    <w:rPr>
      <w:color w:val="5F5F5F" w:themeColor="accent5"/>
    </w:rPr>
  </w:style>
  <w:style w:type="character" w:styleId="Forte">
    <w:name w:val="Strong"/>
    <w:uiPriority w:val="22"/>
    <w:semiHidden/>
    <w:rsid w:val="00F020EF"/>
    <w:rPr>
      <w:b/>
      <w:bCs/>
      <w:color w:val="414042"/>
      <w:sz w:val="28"/>
      <w:szCs w:val="2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745EC"/>
    <w:rPr>
      <w:rFonts w:ascii="Times New Roman" w:hAnsi="Times New Roman" w:cs="Times New Roman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745EC"/>
    <w:rPr>
      <w:rFonts w:ascii="Times New Roman" w:hAnsi="Times New Roman" w:cs="Times New Roman"/>
    </w:rPr>
  </w:style>
  <w:style w:type="paragraph" w:styleId="Reviso">
    <w:name w:val="Revision"/>
    <w:hidden/>
    <w:uiPriority w:val="99"/>
    <w:semiHidden/>
    <w:rsid w:val="004745EC"/>
  </w:style>
  <w:style w:type="paragraph" w:styleId="Cabealho">
    <w:name w:val="header"/>
    <w:basedOn w:val="Normal"/>
    <w:link w:val="CabealhoChar"/>
    <w:uiPriority w:val="99"/>
    <w:unhideWhenUsed/>
    <w:rsid w:val="00116286"/>
    <w:pPr>
      <w:tabs>
        <w:tab w:val="center" w:pos="4680"/>
        <w:tab w:val="right" w:pos="9360"/>
      </w:tabs>
      <w:spacing w:after="0" w:line="240" w:lineRule="auto"/>
      <w:jc w:val="right"/>
    </w:pPr>
    <w:rPr>
      <w:b/>
    </w:rPr>
  </w:style>
  <w:style w:type="character" w:customStyle="1" w:styleId="CabealhoChar">
    <w:name w:val="Cabeçalho Char"/>
    <w:basedOn w:val="Fontepargpadro"/>
    <w:link w:val="Cabealho"/>
    <w:uiPriority w:val="99"/>
    <w:rsid w:val="00116286"/>
    <w:rPr>
      <w:b/>
    </w:rPr>
  </w:style>
  <w:style w:type="paragraph" w:styleId="Rodap">
    <w:name w:val="footer"/>
    <w:basedOn w:val="Normal"/>
    <w:link w:val="RodapChar"/>
    <w:uiPriority w:val="99"/>
    <w:unhideWhenUsed/>
    <w:rsid w:val="007164F6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7164F6"/>
    <w:rPr>
      <w:rFonts w:ascii="Arial" w:hAnsi="Arial"/>
    </w:rPr>
  </w:style>
  <w:style w:type="table" w:styleId="Tabelacomgrade">
    <w:name w:val="Table Grid"/>
    <w:basedOn w:val="Tabelanormal"/>
    <w:uiPriority w:val="39"/>
    <w:rsid w:val="00381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tulodoLivro">
    <w:name w:val="Book Title"/>
    <w:basedOn w:val="Fontepargpadro"/>
    <w:uiPriority w:val="33"/>
    <w:semiHidden/>
    <w:rsid w:val="00381B93"/>
    <w:rPr>
      <w:b/>
      <w:bCs/>
      <w:i/>
      <w:iCs/>
      <w:spacing w:val="5"/>
    </w:rPr>
  </w:style>
  <w:style w:type="character" w:styleId="nfase">
    <w:name w:val="Emphasis"/>
    <w:basedOn w:val="Fontepargpadro"/>
    <w:uiPriority w:val="20"/>
    <w:semiHidden/>
    <w:rsid w:val="00381B93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381B93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381B93"/>
    <w:rPr>
      <w:rFonts w:ascii="Arial" w:hAnsi="Arial"/>
      <w:i/>
      <w:iCs/>
      <w:color w:val="DDDDDD" w:themeColor="accent1"/>
    </w:rPr>
  </w:style>
  <w:style w:type="character" w:styleId="nfaseIntensa">
    <w:name w:val="Intense Emphasis"/>
    <w:basedOn w:val="Fontepargpadro"/>
    <w:uiPriority w:val="21"/>
    <w:semiHidden/>
    <w:rsid w:val="00381B93"/>
    <w:rPr>
      <w:i/>
      <w:iCs/>
      <w:color w:val="DDDDDD" w:themeColor="accent1"/>
    </w:rPr>
  </w:style>
  <w:style w:type="character" w:styleId="RefernciaIntensa">
    <w:name w:val="Intense Reference"/>
    <w:basedOn w:val="Fontepargpadro"/>
    <w:uiPriority w:val="32"/>
    <w:semiHidden/>
    <w:rsid w:val="00381B93"/>
    <w:rPr>
      <w:b/>
      <w:bCs/>
      <w:smallCaps/>
      <w:color w:val="DDDDDD" w:themeColor="accent1"/>
      <w:spacing w:val="5"/>
    </w:rPr>
  </w:style>
  <w:style w:type="paragraph" w:styleId="PargrafodaLista">
    <w:name w:val="List Paragraph"/>
    <w:basedOn w:val="Normal"/>
    <w:uiPriority w:val="34"/>
    <w:semiHidden/>
    <w:rsid w:val="00381B93"/>
    <w:pPr>
      <w:ind w:left="720"/>
      <w:contextualSpacing/>
    </w:pPr>
  </w:style>
  <w:style w:type="paragraph" w:styleId="Textodemacro">
    <w:name w:val="macro"/>
    <w:link w:val="TextodemacroChar"/>
    <w:uiPriority w:val="99"/>
    <w:semiHidden/>
    <w:unhideWhenUsed/>
    <w:rsid w:val="00381B9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381B93"/>
    <w:rPr>
      <w:rFonts w:ascii="Consolas" w:hAnsi="Consolas"/>
      <w:sz w:val="20"/>
      <w:szCs w:val="20"/>
    </w:rPr>
  </w:style>
  <w:style w:type="character" w:styleId="Hiperlinkinteligente">
    <w:name w:val="Smart Hyperlink"/>
    <w:basedOn w:val="Fontepargpadro"/>
    <w:uiPriority w:val="99"/>
    <w:semiHidden/>
    <w:rsid w:val="00381B93"/>
    <w:rPr>
      <w:u w:val="dotted"/>
    </w:rPr>
  </w:style>
  <w:style w:type="character" w:styleId="RefernciaSutil">
    <w:name w:val="Subtle Reference"/>
    <w:basedOn w:val="Fontepargpadro"/>
    <w:uiPriority w:val="31"/>
    <w:semiHidden/>
    <w:rsid w:val="00381B93"/>
    <w:rPr>
      <w:smallCaps/>
      <w:color w:val="5A5A5A" w:themeColor="text1" w:themeTint="A5"/>
    </w:rPr>
  </w:style>
  <w:style w:type="character" w:styleId="MenoPendente">
    <w:name w:val="Unresolved Mention"/>
    <w:basedOn w:val="Fontepargpadro"/>
    <w:uiPriority w:val="99"/>
    <w:semiHidden/>
    <w:rsid w:val="00381B93"/>
    <w:rPr>
      <w:color w:val="808080"/>
      <w:shd w:val="clear" w:color="auto" w:fill="E6E6E6"/>
    </w:rPr>
  </w:style>
  <w:style w:type="paragraph" w:styleId="Data">
    <w:name w:val="Date"/>
    <w:basedOn w:val="Normal"/>
    <w:next w:val="Normal"/>
    <w:link w:val="DataChar"/>
    <w:uiPriority w:val="99"/>
    <w:rsid w:val="00972C41"/>
    <w:pPr>
      <w:spacing w:before="960"/>
      <w:ind w:left="274" w:right="6034"/>
      <w:jc w:val="center"/>
    </w:pPr>
    <w:rPr>
      <w:b/>
      <w:caps/>
    </w:rPr>
  </w:style>
  <w:style w:type="character" w:customStyle="1" w:styleId="DataChar">
    <w:name w:val="Data Char"/>
    <w:basedOn w:val="Fontepargpadro"/>
    <w:link w:val="Data"/>
    <w:uiPriority w:val="99"/>
    <w:rsid w:val="00972C41"/>
    <w:rPr>
      <w:b/>
      <w:cap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6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28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DE3D86"/>
  </w:style>
  <w:style w:type="character" w:styleId="TextodoEspaoReservado">
    <w:name w:val="Placeholder Text"/>
    <w:basedOn w:val="Fontepargpadro"/>
    <w:uiPriority w:val="99"/>
    <w:semiHidden/>
    <w:rsid w:val="003231AA"/>
    <w:rPr>
      <w:color w:val="808080"/>
    </w:rPr>
  </w:style>
  <w:style w:type="paragraph" w:customStyle="1" w:styleId="Linhadeimagemdologotipodaempresa">
    <w:name w:val="Linha de imagem do logotipo da empresa"/>
    <w:basedOn w:val="Normal"/>
    <w:qFormat/>
    <w:rsid w:val="00AE2ABA"/>
    <w:pPr>
      <w:ind w:left="297"/>
    </w:pPr>
  </w:style>
  <w:style w:type="paragraph" w:customStyle="1" w:styleId="Espaoembranco">
    <w:name w:val="Espaço em branco"/>
    <w:basedOn w:val="Normal"/>
    <w:qFormat/>
    <w:rsid w:val="00C06660"/>
    <w:pPr>
      <w:spacing w:before="3680"/>
    </w:pPr>
  </w:style>
  <w:style w:type="character" w:styleId="Hyperlink">
    <w:name w:val="Hyperlink"/>
    <w:basedOn w:val="Fontepargpadro"/>
    <w:uiPriority w:val="99"/>
    <w:unhideWhenUsed/>
    <w:rsid w:val="00D13233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s://github.com/luancarlosklein/ProjetoPetecoEnsinoIA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github.com/luancarlosklein/RoboFun-PETECO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jpeg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ank\AppData\Roaming\Microsoft\Templates\Boletim%20informativo%20do%20construto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0A8EE3126F474CBF48CEE385980B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8F0188-B3D7-452F-A83D-EAC1E56DC5D8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A qualquer momento você pode alterar facilmente o texto de qualquer seção deste documento. Para isso, basta clicar e digitar. O modelo está preparado para que a formatação permaneça intacta com as novas informações que você incluir.</w:t>
          </w:r>
        </w:p>
        <w:p w:rsidR="00916B9C" w:rsidRDefault="00F4773D">
          <w:pPr>
            <w:pStyle w:val="470A8EE3126F474CBF48CEE385980B92"/>
          </w:pPr>
          <w:r w:rsidRPr="0048760C">
            <w:rPr>
              <w:lang w:bidi="pt-BR"/>
            </w:rPr>
            <w:t>Para atualizar a formatação, na guia Página Inicial, você pode usar a galeria de Estilos Rápidos para os estilos internos. Você também pode formatar diretamente o texto usando outros controles na guia Página Inicial.</w:t>
          </w:r>
        </w:p>
      </w:docPartBody>
    </w:docPart>
    <w:docPart>
      <w:docPartPr>
        <w:name w:val="6CC709F5C1C84E64A15BD3EA08D920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F7750C-D8ED-4CA9-BDA9-4705491AF5C4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Na guia Design, altere o tema, as cores ou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fontes do documento. Com o clique de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um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botão, atualize todo o documento para o esquema de cores principal e o esquema de fontes que você escolher!</w:t>
          </w:r>
        </w:p>
        <w:p w:rsidR="00916B9C" w:rsidRDefault="00F4773D">
          <w:pPr>
            <w:pStyle w:val="6CC709F5C1C84E64A15BD3EA08D920CC"/>
          </w:pPr>
          <w:r w:rsidRPr="0048760C">
            <w:rPr>
              <w:lang w:bidi="pt-BR"/>
            </w:rPr>
            <w:t>Para alterar qualquer uma das imagens, clique nela e escolha "Alterar imagem" na guia Ferramenta de imagem. Na imagem da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primeira página, clique duas vezes no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cabeçalho para acessar a imagem 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atualizá-la conforme necessário.</w:t>
          </w:r>
        </w:p>
      </w:docPartBody>
    </w:docPart>
    <w:docPart>
      <w:docPartPr>
        <w:name w:val="CF6F3128A3294306B1A9978E2412A64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989C1E-4FCC-4A65-820A-317FFFB9E49C}"/>
      </w:docPartPr>
      <w:docPartBody>
        <w:p w:rsidR="00916B9C" w:rsidRDefault="00F4773D">
          <w:pPr>
            <w:pStyle w:val="CF6F3128A3294306B1A9978E2412A642"/>
          </w:pPr>
          <w:r>
            <w:rPr>
              <w:color w:val="808080"/>
              <w:lang w:bidi="pt-BR"/>
            </w:rPr>
            <w:t>Outro Cabeçalho Aqui</w:t>
          </w:r>
        </w:p>
      </w:docPartBody>
    </w:docPart>
    <w:docPart>
      <w:docPartPr>
        <w:name w:val="CAB0618C823340518A7A96C6A18693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C8306E-16D5-48CF-85CD-088434D20687}"/>
      </w:docPartPr>
      <w:docPartBody>
        <w:p w:rsidR="00916B9C" w:rsidRDefault="00F4773D">
          <w:pPr>
            <w:pStyle w:val="CAB0618C823340518A7A96C6A1869314"/>
          </w:pPr>
          <w:r>
            <w:rPr>
              <w:lang w:bidi="pt-BR"/>
            </w:rPr>
            <w:t>Acrescente um item adicional que você deseja realçar nessa área. Certifique-se de incluir as informações de contato, detalhes do evento ou outros tópicos importantes que seu público precise saber!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3D"/>
    <w:rsid w:val="003808D1"/>
    <w:rsid w:val="007A6F49"/>
    <w:rsid w:val="00916B9C"/>
    <w:rsid w:val="009E0CCE"/>
    <w:rsid w:val="00A62A81"/>
    <w:rsid w:val="00B774C6"/>
    <w:rsid w:val="00F4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paragraph" w:customStyle="1" w:styleId="470A8EE3126F474CBF48CEE385980B92">
    <w:name w:val="470A8EE3126F474CBF48CEE385980B92"/>
  </w:style>
  <w:style w:type="paragraph" w:customStyle="1" w:styleId="6CC709F5C1C84E64A15BD3EA08D920CC">
    <w:name w:val="6CC709F5C1C84E64A15BD3EA08D920CC"/>
  </w:style>
  <w:style w:type="paragraph" w:customStyle="1" w:styleId="CF6F3128A3294306B1A9978E2412A642">
    <w:name w:val="CF6F3128A3294306B1A9978E2412A642"/>
  </w:style>
  <w:style w:type="paragraph" w:customStyle="1" w:styleId="CAB0618C823340518A7A96C6A1869314">
    <w:name w:val="CAB0618C823340518A7A96C6A18693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chool Newsletter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B436BE3-2F65-4689-98F4-6B45487D56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8714EA-109F-4568-BCB0-400CDF317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2A0EB9-2B7F-442E-8098-E3F9FDB51C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204A82-C86B-47D8-8590-41DDD659C23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Boletim informativo do construtor</Template>
  <TotalTime>0</TotalTime>
  <Pages>11</Pages>
  <Words>2064</Words>
  <Characters>11150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2020-12-29T12:24:00Z</dcterms:created>
  <dcterms:modified xsi:type="dcterms:W3CDTF">2021-02-08T14:14:00Z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